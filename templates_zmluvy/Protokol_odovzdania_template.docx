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0A7D" w14:textId="6D78FEAE" w:rsidR="003345C3" w:rsidRPr="001B7BE4" w:rsidRDefault="003351C9" w:rsidP="003345C3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1E86FDC4" wp14:editId="0BBBA454">
            <wp:simplePos x="0" y="0"/>
            <wp:positionH relativeFrom="column">
              <wp:posOffset>-525780</wp:posOffset>
            </wp:positionH>
            <wp:positionV relativeFrom="paragraph">
              <wp:posOffset>-927735</wp:posOffset>
            </wp:positionV>
            <wp:extent cx="3171346" cy="850900"/>
            <wp:effectExtent l="0" t="0" r="3810" b="0"/>
            <wp:wrapNone/>
            <wp:docPr id="1" name="Obrázok 1" descr="Obrázok, na ktorom je text, ClipAr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 descr="Obrázok, na ktorom je text, ClipArt&#10;&#10;Automaticky generovaný popi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346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6C4671" wp14:editId="15198375">
                <wp:simplePos x="0" y="0"/>
                <wp:positionH relativeFrom="column">
                  <wp:posOffset>-556260</wp:posOffset>
                </wp:positionH>
                <wp:positionV relativeFrom="paragraph">
                  <wp:posOffset>128270</wp:posOffset>
                </wp:positionV>
                <wp:extent cx="6680200" cy="0"/>
                <wp:effectExtent l="0" t="0" r="0" b="0"/>
                <wp:wrapNone/>
                <wp:docPr id="2" name="Priama spojnic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02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DFF213" id="Priama spojnica 2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8pt,10.1pt" to="482.2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" strokecolor="#92d050" strokeweight="2pt"/>
            </w:pict>
          </mc:Fallback>
        </mc:AlternateContent>
      </w:r>
    </w:p>
    <w:p w14:paraId="13D4B0FD" w14:textId="56706F01" w:rsidR="00823449" w:rsidRPr="001B7BE4" w:rsidRDefault="00823449" w:rsidP="000D7144">
      <w:pPr>
        <w:rPr>
          <w:sz w:val="22"/>
          <w:szCs w:val="22"/>
        </w:rPr>
      </w:pPr>
    </w:p>
    <w:p w14:paraId="29BB5D15" w14:textId="52C58A26" w:rsidR="000D7144" w:rsidRPr="001B7BE4" w:rsidRDefault="000D7144" w:rsidP="000E5A2F">
      <w:pPr>
        <w:spacing w:line="360" w:lineRule="auto"/>
        <w:jc w:val="both"/>
        <w:rPr>
          <w:sz w:val="22"/>
          <w:szCs w:val="22"/>
        </w:rPr>
      </w:pPr>
    </w:p>
    <w:p w14:paraId="06EC6FB4" w14:textId="2D52A4F1" w:rsidR="002D6247" w:rsidRPr="001B7BE4" w:rsidRDefault="003351C9" w:rsidP="000E5A2F">
      <w:pPr>
        <w:spacing w:after="120" w:line="360" w:lineRule="auto"/>
        <w:jc w:val="center"/>
        <w:rPr>
          <w:b/>
          <w:bCs/>
          <w:sz w:val="40"/>
          <w:szCs w:val="22"/>
        </w:rPr>
      </w:pPr>
      <w:r>
        <w:rPr>
          <w:b/>
          <w:bCs/>
          <w:sz w:val="40"/>
          <w:szCs w:val="22"/>
        </w:rPr>
        <w:t>PROTOKOL č.</w:t>
      </w:r>
      <w:r w:rsidR="006B721A">
        <w:rPr>
          <w:b/>
          <w:bCs/>
          <w:sz w:val="36"/>
          <w:szCs w:val="16"/>
        </w:rPr>
        <w:t xml:space="preserve"> </w:t>
      </w:r>
      <w:r>
        <w:rPr>
          <w:b/>
          <w:bCs/>
          <w:sz w:val="36"/>
          <w:szCs w:val="16"/>
        </w:rPr>
        <w:t>..................................................</w:t>
      </w:r>
    </w:p>
    <w:p w14:paraId="32993AE8" w14:textId="4532AC32" w:rsidR="000D7144" w:rsidRPr="003351C9" w:rsidRDefault="003351C9" w:rsidP="000E5A2F">
      <w:pPr>
        <w:spacing w:after="120" w:line="360" w:lineRule="auto"/>
        <w:jc w:val="center"/>
        <w:rPr>
          <w:b/>
          <w:bCs/>
          <w:sz w:val="30"/>
          <w:szCs w:val="30"/>
        </w:rPr>
      </w:pPr>
      <w:r w:rsidRPr="003351C9">
        <w:rPr>
          <w:b/>
          <w:bCs/>
          <w:sz w:val="30"/>
          <w:szCs w:val="30"/>
        </w:rPr>
        <w:t>O odovzdaní a prebratí diela</w:t>
      </w:r>
    </w:p>
    <w:p w14:paraId="2AADC10F" w14:textId="0C53F7DC" w:rsidR="000D7144" w:rsidRPr="001B7BE4" w:rsidRDefault="000D7144" w:rsidP="000E5A2F">
      <w:pPr>
        <w:spacing w:line="360" w:lineRule="auto"/>
        <w:jc w:val="both"/>
        <w:rPr>
          <w:sz w:val="22"/>
          <w:szCs w:val="22"/>
        </w:rPr>
      </w:pPr>
    </w:p>
    <w:p w14:paraId="2260AFC6" w14:textId="45E30F90" w:rsidR="000E5A2F" w:rsidRPr="000E5A2F" w:rsidRDefault="000E5A2F" w:rsidP="000E5A2F">
      <w:pPr>
        <w:spacing w:line="360" w:lineRule="auto"/>
        <w:jc w:val="both"/>
        <w:rPr>
          <w:b/>
          <w:bCs/>
          <w:sz w:val="30"/>
          <w:szCs w:val="30"/>
        </w:rPr>
      </w:pPr>
      <w:r w:rsidRPr="000E5A2F">
        <w:rPr>
          <w:b/>
          <w:bCs/>
          <w:sz w:val="30"/>
          <w:szCs w:val="30"/>
        </w:rPr>
        <w:t xml:space="preserve">OBJEDNÁVATEĽ </w:t>
      </w:r>
    </w:p>
    <w:p w14:paraId="08651EEF" w14:textId="34F40A5C" w:rsidR="000E5A2F" w:rsidRPr="000E5A2F" w:rsidRDefault="000E5A2F" w:rsidP="000E5A2F">
      <w:pPr>
        <w:spacing w:line="360" w:lineRule="auto"/>
        <w:ind w:left="708" w:firstLine="708"/>
        <w:jc w:val="both"/>
        <w:rPr>
          <w:b/>
          <w:bCs/>
        </w:rPr>
      </w:pPr>
      <w:r w:rsidRPr="000E5A2F">
        <w:rPr>
          <w:b/>
          <w:bCs/>
        </w:rPr>
        <w:t>Meno:</w:t>
      </w:r>
      <w:r>
        <w:rPr>
          <w:b/>
          <w:bCs/>
        </w:rPr>
        <w:tab/>
      </w:r>
      <w:r>
        <w:rPr>
          <w:b/>
          <w:bCs/>
        </w:rPr>
        <w:tab/>
        <w:t>..........................................</w:t>
      </w:r>
      <w:r w:rsidR="00D23D16">
        <w:rPr>
          <w:b/>
          <w:bCs/>
        </w:rPr>
        <w:t>...............</w:t>
      </w:r>
      <w:r>
        <w:rPr>
          <w:b/>
          <w:bCs/>
        </w:rPr>
        <w:tab/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0E5A2F">
        <w:rPr>
          <w:b/>
          <w:bCs/>
        </w:rPr>
        <w:t xml:space="preserve">        </w:t>
      </w:r>
      <w:r w:rsidRPr="000E5A2F">
        <w:rPr>
          <w:b/>
          <w:bCs/>
        </w:rPr>
        <w:tab/>
        <w:t xml:space="preserve">  </w:t>
      </w:r>
    </w:p>
    <w:p w14:paraId="07A8C8E1" w14:textId="4883FB2B" w:rsidR="000E5A2F" w:rsidRPr="000E5A2F" w:rsidRDefault="000E5A2F" w:rsidP="000E5A2F">
      <w:pPr>
        <w:spacing w:line="360" w:lineRule="auto"/>
        <w:ind w:left="708" w:firstLine="708"/>
        <w:jc w:val="both"/>
        <w:rPr>
          <w:b/>
          <w:bCs/>
        </w:rPr>
      </w:pPr>
      <w:r w:rsidRPr="000E5A2F">
        <w:rPr>
          <w:b/>
          <w:bCs/>
        </w:rPr>
        <w:t>Priezvisko:</w:t>
      </w:r>
      <w:r w:rsidR="00D23D16">
        <w:rPr>
          <w:b/>
          <w:bCs/>
        </w:rPr>
        <w:t xml:space="preserve"> </w:t>
      </w:r>
      <w:r w:rsidR="00D23D16">
        <w:rPr>
          <w:b/>
          <w:bCs/>
        </w:rPr>
        <w:tab/>
        <w:t>.........................................................</w:t>
      </w:r>
      <w:r>
        <w:rPr>
          <w:b/>
          <w:bCs/>
        </w:rPr>
        <w:t xml:space="preserve">    </w:t>
      </w:r>
      <w:r w:rsidRPr="000E5A2F">
        <w:rPr>
          <w:b/>
          <w:bCs/>
        </w:rPr>
        <w:t xml:space="preserve"> </w:t>
      </w:r>
    </w:p>
    <w:p w14:paraId="7CAA1700" w14:textId="2637AF0B" w:rsidR="000E5A2F" w:rsidRDefault="000E5A2F" w:rsidP="000E5A2F">
      <w:pPr>
        <w:spacing w:line="360" w:lineRule="auto"/>
        <w:ind w:left="708" w:firstLine="708"/>
        <w:jc w:val="both"/>
        <w:rPr>
          <w:b/>
          <w:bCs/>
          <w:sz w:val="28"/>
          <w:szCs w:val="22"/>
        </w:rPr>
      </w:pPr>
      <w:r w:rsidRPr="000E5A2F">
        <w:rPr>
          <w:b/>
          <w:bCs/>
        </w:rPr>
        <w:t>Tel. č.</w:t>
      </w:r>
      <w:r w:rsidR="00D23D16">
        <w:rPr>
          <w:b/>
          <w:bCs/>
        </w:rPr>
        <w:t xml:space="preserve"> </w:t>
      </w:r>
      <w:r w:rsidR="00D23D16">
        <w:rPr>
          <w:b/>
          <w:bCs/>
        </w:rPr>
        <w:tab/>
      </w:r>
      <w:r w:rsidR="00D23D16">
        <w:rPr>
          <w:b/>
          <w:bCs/>
        </w:rPr>
        <w:tab/>
        <w:t>.........................................................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28"/>
          <w:szCs w:val="22"/>
        </w:rPr>
        <w:tab/>
        <w:t xml:space="preserve">   </w:t>
      </w:r>
    </w:p>
    <w:p w14:paraId="794677CA" w14:textId="72A4233B" w:rsidR="000E5A2F" w:rsidRDefault="000E5A2F" w:rsidP="000E5A2F">
      <w:pPr>
        <w:spacing w:line="360" w:lineRule="auto"/>
        <w:jc w:val="both"/>
        <w:rPr>
          <w:b/>
          <w:bCs/>
          <w:sz w:val="28"/>
          <w:szCs w:val="22"/>
        </w:rPr>
      </w:pPr>
    </w:p>
    <w:p w14:paraId="7E3BE7BF" w14:textId="078A6744" w:rsidR="000E5A2F" w:rsidRDefault="000E5A2F" w:rsidP="000E5A2F">
      <w:pPr>
        <w:spacing w:line="360" w:lineRule="auto"/>
        <w:jc w:val="both"/>
        <w:rPr>
          <w:b/>
          <w:bCs/>
          <w:sz w:val="30"/>
          <w:szCs w:val="30"/>
        </w:rPr>
      </w:pPr>
      <w:r w:rsidRPr="000E5A2F">
        <w:rPr>
          <w:b/>
          <w:bCs/>
          <w:sz w:val="30"/>
          <w:szCs w:val="30"/>
        </w:rPr>
        <w:t xml:space="preserve">ZHOTOVITEĽ </w:t>
      </w:r>
    </w:p>
    <w:p w14:paraId="6E912946" w14:textId="39274B02" w:rsidR="000E5A2F" w:rsidRDefault="000E5A2F" w:rsidP="000E5A2F">
      <w:pPr>
        <w:spacing w:line="360" w:lineRule="auto"/>
        <w:ind w:left="708" w:firstLine="708"/>
        <w:jc w:val="both"/>
        <w:rPr>
          <w:b/>
          <w:bCs/>
        </w:rPr>
      </w:pPr>
      <w:r>
        <w:rPr>
          <w:b/>
          <w:bCs/>
        </w:rPr>
        <w:t>Energovision s.r.o.</w:t>
      </w:r>
    </w:p>
    <w:p w14:paraId="077A0A15" w14:textId="0E5B524A" w:rsidR="000E5A2F" w:rsidRDefault="000E5A2F" w:rsidP="000E5A2F">
      <w:pPr>
        <w:spacing w:line="360" w:lineRule="auto"/>
        <w:ind w:left="708" w:firstLine="708"/>
        <w:jc w:val="both"/>
      </w:pPr>
      <w:r>
        <w:t>Lamačská cesta 111</w:t>
      </w:r>
    </w:p>
    <w:p w14:paraId="147A822F" w14:textId="041590F3" w:rsidR="000E5A2F" w:rsidRDefault="000E5A2F" w:rsidP="000E5A2F">
      <w:pPr>
        <w:spacing w:line="360" w:lineRule="auto"/>
        <w:ind w:left="708" w:firstLine="708"/>
        <w:jc w:val="both"/>
      </w:pPr>
      <w:r>
        <w:t>841 03 Bratislava</w:t>
      </w:r>
    </w:p>
    <w:p w14:paraId="31019A1C" w14:textId="6FA55DB6" w:rsidR="000E5A2F" w:rsidRDefault="000E5A2F" w:rsidP="000E5A2F">
      <w:pPr>
        <w:spacing w:line="360" w:lineRule="auto"/>
        <w:jc w:val="both"/>
      </w:pPr>
    </w:p>
    <w:p w14:paraId="06AA0E63" w14:textId="756208F8" w:rsidR="000E5A2F" w:rsidRDefault="000E5A2F" w:rsidP="000E5A2F">
      <w:pPr>
        <w:spacing w:line="360" w:lineRule="auto"/>
        <w:jc w:val="both"/>
      </w:pPr>
      <w:r>
        <w:t>Miesto montáže:</w:t>
      </w:r>
      <w:r w:rsidR="00D23D16">
        <w:tab/>
        <w:t xml:space="preserve">           </w:t>
      </w:r>
      <w:r w:rsidR="00D23D16">
        <w:rPr>
          <w:b/>
          <w:bCs/>
        </w:rPr>
        <w:t>.........................................................</w:t>
      </w:r>
      <w:r w:rsidR="00D23D16">
        <w:rPr>
          <w:b/>
          <w:bCs/>
        </w:rPr>
        <w:tab/>
      </w:r>
      <w:r w:rsidR="00D23D16">
        <w:tab/>
      </w:r>
      <w:r w:rsidR="00D23D16">
        <w:tab/>
      </w:r>
      <w:r w:rsidR="00D23D16">
        <w:tab/>
      </w:r>
    </w:p>
    <w:p w14:paraId="601A6B11" w14:textId="72BFB78F" w:rsidR="000E5A2F" w:rsidRDefault="000E5A2F" w:rsidP="000E5A2F">
      <w:pPr>
        <w:spacing w:line="360" w:lineRule="auto"/>
        <w:jc w:val="both"/>
      </w:pPr>
    </w:p>
    <w:p w14:paraId="031F00C9" w14:textId="0CC158C1" w:rsidR="000E5A2F" w:rsidRDefault="000E5A2F" w:rsidP="000E5A2F">
      <w:pPr>
        <w:spacing w:line="360" w:lineRule="auto"/>
        <w:jc w:val="both"/>
      </w:pPr>
      <w:r>
        <w:t xml:space="preserve">Objednávateľ potvrdzuje prevzatie diela s príslušenstvom a prehlasuje, že záväzok zhotoviteľa bol riadne splnený v zmysle objednávky a že objednávateľ preberá toto plnenie. </w:t>
      </w:r>
    </w:p>
    <w:p w14:paraId="18E130D8" w14:textId="0080A1C6" w:rsidR="000E5A2F" w:rsidRDefault="000E5A2F" w:rsidP="000E5A2F">
      <w:pPr>
        <w:spacing w:line="360" w:lineRule="auto"/>
        <w:jc w:val="both"/>
      </w:pPr>
    </w:p>
    <w:p w14:paraId="446BF18D" w14:textId="37BC208F" w:rsidR="000E5A2F" w:rsidRDefault="000E5A2F" w:rsidP="000E5A2F">
      <w:pPr>
        <w:spacing w:line="360" w:lineRule="auto"/>
        <w:jc w:val="both"/>
      </w:pPr>
      <w:r>
        <w:t xml:space="preserve">Položky: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497"/>
        <w:gridCol w:w="2439"/>
        <w:gridCol w:w="4115"/>
        <w:gridCol w:w="1134"/>
      </w:tblGrid>
      <w:tr w:rsidR="001A09C6" w14:paraId="010BE3A7" w14:textId="77777777" w:rsidTr="001A09C6">
        <w:trPr>
          <w:trHeight w:val="567"/>
        </w:trPr>
        <w:tc>
          <w:tcPr>
            <w:tcW w:w="8051" w:type="dxa"/>
            <w:gridSpan w:val="3"/>
            <w:shd w:val="clear" w:color="auto" w:fill="92D050"/>
            <w:vAlign w:val="bottom"/>
          </w:tcPr>
          <w:p w14:paraId="526C3D9D" w14:textId="2F18CD2C" w:rsidR="001A09C6" w:rsidRPr="001A09C6" w:rsidRDefault="001A09C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 xml:space="preserve">Typ </w:t>
            </w:r>
            <w:proofErr w:type="spellStart"/>
            <w:r w:rsidR="0038168E">
              <w:rPr>
                <w:b/>
                <w:bCs/>
              </w:rPr>
              <w:t>fotovoltického</w:t>
            </w:r>
            <w:proofErr w:type="spellEnd"/>
            <w:r w:rsidR="0038168E">
              <w:rPr>
                <w:b/>
                <w:bCs/>
              </w:rPr>
              <w:t xml:space="preserve"> zariadenia (FVZ): ON GRID</w:t>
            </w:r>
          </w:p>
        </w:tc>
        <w:tc>
          <w:tcPr>
            <w:tcW w:w="1134" w:type="dxa"/>
            <w:shd w:val="clear" w:color="auto" w:fill="92D050"/>
            <w:vAlign w:val="bottom"/>
          </w:tcPr>
          <w:p w14:paraId="1D848C6D" w14:textId="527CF2BD" w:rsidR="001A09C6" w:rsidRPr="001A09C6" w:rsidRDefault="001A09C6" w:rsidP="001A09C6">
            <w:pPr>
              <w:spacing w:line="360" w:lineRule="auto"/>
              <w:jc w:val="right"/>
              <w:rPr>
                <w:b/>
                <w:bCs/>
              </w:rPr>
            </w:pPr>
            <w:r w:rsidRPr="001A09C6">
              <w:rPr>
                <w:b/>
                <w:bCs/>
              </w:rPr>
              <w:t>kW</w:t>
            </w:r>
          </w:p>
        </w:tc>
      </w:tr>
      <w:tr w:rsidR="00D23D16" w14:paraId="20014DA5" w14:textId="77777777" w:rsidTr="008C4B72">
        <w:trPr>
          <w:trHeight w:val="454"/>
        </w:trPr>
        <w:tc>
          <w:tcPr>
            <w:tcW w:w="0" w:type="auto"/>
            <w:vAlign w:val="bottom"/>
          </w:tcPr>
          <w:p w14:paraId="40293E08" w14:textId="658BF14C" w:rsidR="00D23D16" w:rsidRPr="001A09C6" w:rsidRDefault="00D23D1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>Panely</w:t>
            </w:r>
          </w:p>
        </w:tc>
        <w:tc>
          <w:tcPr>
            <w:tcW w:w="2439" w:type="dxa"/>
          </w:tcPr>
          <w:p w14:paraId="093D93E0" w14:textId="616157DA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4115" w:type="dxa"/>
          </w:tcPr>
          <w:p w14:paraId="1A5EA496" w14:textId="77777777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3BDCC86A" w14:textId="2527AC45" w:rsidR="00D23D16" w:rsidRDefault="00D23D16" w:rsidP="001A09C6">
            <w:pPr>
              <w:spacing w:line="360" w:lineRule="auto"/>
              <w:jc w:val="right"/>
            </w:pPr>
            <w:r>
              <w:t>ks</w:t>
            </w:r>
          </w:p>
        </w:tc>
      </w:tr>
      <w:tr w:rsidR="00D23D16" w14:paraId="7D58DA87" w14:textId="77777777" w:rsidTr="008C4B72">
        <w:trPr>
          <w:trHeight w:val="454"/>
        </w:trPr>
        <w:tc>
          <w:tcPr>
            <w:tcW w:w="0" w:type="auto"/>
            <w:vAlign w:val="bottom"/>
          </w:tcPr>
          <w:p w14:paraId="6D0C8330" w14:textId="4331D798" w:rsidR="00D23D16" w:rsidRPr="001A09C6" w:rsidRDefault="00D23D1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>Menič</w:t>
            </w:r>
          </w:p>
        </w:tc>
        <w:tc>
          <w:tcPr>
            <w:tcW w:w="2439" w:type="dxa"/>
          </w:tcPr>
          <w:p w14:paraId="1411B6E3" w14:textId="77777777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4115" w:type="dxa"/>
          </w:tcPr>
          <w:p w14:paraId="06A1CC0E" w14:textId="77777777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081DE14C" w14:textId="2C208600" w:rsidR="00D23D16" w:rsidRDefault="00D23D16" w:rsidP="001A09C6">
            <w:pPr>
              <w:spacing w:line="360" w:lineRule="auto"/>
              <w:jc w:val="right"/>
            </w:pPr>
            <w:r>
              <w:t>ks</w:t>
            </w:r>
          </w:p>
        </w:tc>
      </w:tr>
      <w:tr w:rsidR="00D23D16" w14:paraId="33A6EF54" w14:textId="77777777" w:rsidTr="008C4B72">
        <w:trPr>
          <w:trHeight w:val="454"/>
        </w:trPr>
        <w:tc>
          <w:tcPr>
            <w:tcW w:w="0" w:type="auto"/>
            <w:vAlign w:val="bottom"/>
          </w:tcPr>
          <w:p w14:paraId="54C4568B" w14:textId="7C8CB875" w:rsidR="00D23D16" w:rsidRPr="001A09C6" w:rsidRDefault="00D23D1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>Batéria</w:t>
            </w:r>
          </w:p>
        </w:tc>
        <w:tc>
          <w:tcPr>
            <w:tcW w:w="2439" w:type="dxa"/>
          </w:tcPr>
          <w:p w14:paraId="0B38E2BF" w14:textId="7B457270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4115" w:type="dxa"/>
          </w:tcPr>
          <w:p w14:paraId="205F8178" w14:textId="36086633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0AF6A865" w14:textId="77742C92" w:rsidR="00D23D16" w:rsidRDefault="00D23D16" w:rsidP="001A09C6">
            <w:pPr>
              <w:spacing w:line="360" w:lineRule="auto"/>
              <w:jc w:val="right"/>
            </w:pPr>
            <w:r>
              <w:t>ks</w:t>
            </w:r>
          </w:p>
        </w:tc>
      </w:tr>
      <w:tr w:rsidR="00D23D16" w14:paraId="69B31063" w14:textId="77777777" w:rsidTr="008C4B72">
        <w:trPr>
          <w:trHeight w:val="454"/>
        </w:trPr>
        <w:tc>
          <w:tcPr>
            <w:tcW w:w="0" w:type="auto"/>
            <w:vAlign w:val="bottom"/>
          </w:tcPr>
          <w:p w14:paraId="26382BAE" w14:textId="635B1019" w:rsidR="00D23D16" w:rsidRPr="001A09C6" w:rsidRDefault="00D23D1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>Konštrukcia</w:t>
            </w:r>
          </w:p>
        </w:tc>
        <w:tc>
          <w:tcPr>
            <w:tcW w:w="2439" w:type="dxa"/>
          </w:tcPr>
          <w:p w14:paraId="53F07499" w14:textId="568E8D43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4115" w:type="dxa"/>
          </w:tcPr>
          <w:p w14:paraId="4AB5E8E0" w14:textId="412529A8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3FB3A44E" w14:textId="54F2A3EB" w:rsidR="00D23D16" w:rsidRDefault="00D23D16" w:rsidP="001A09C6">
            <w:pPr>
              <w:spacing w:line="360" w:lineRule="auto"/>
              <w:jc w:val="right"/>
            </w:pPr>
            <w:r>
              <w:t>ks</w:t>
            </w:r>
          </w:p>
        </w:tc>
      </w:tr>
      <w:tr w:rsidR="00D23D16" w14:paraId="286DD9F5" w14:textId="77777777" w:rsidTr="008C4B72">
        <w:trPr>
          <w:trHeight w:val="454"/>
        </w:trPr>
        <w:tc>
          <w:tcPr>
            <w:tcW w:w="0" w:type="auto"/>
            <w:vAlign w:val="bottom"/>
          </w:tcPr>
          <w:p w14:paraId="15888DD2" w14:textId="603EB20A" w:rsidR="00D23D16" w:rsidRPr="001A09C6" w:rsidRDefault="00D23D1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>Rozvádzač</w:t>
            </w:r>
          </w:p>
        </w:tc>
        <w:tc>
          <w:tcPr>
            <w:tcW w:w="2439" w:type="dxa"/>
          </w:tcPr>
          <w:p w14:paraId="32B55B53" w14:textId="1241E2F7" w:rsidR="00D23D16" w:rsidRDefault="0038168E" w:rsidP="000E5A2F">
            <w:pPr>
              <w:spacing w:line="360" w:lineRule="auto"/>
              <w:jc w:val="both"/>
            </w:pPr>
            <w:r>
              <w:t>ENERGOVISION</w:t>
            </w:r>
          </w:p>
        </w:tc>
        <w:tc>
          <w:tcPr>
            <w:tcW w:w="4115" w:type="dxa"/>
          </w:tcPr>
          <w:p w14:paraId="727D552B" w14:textId="35CE29C5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4D39408A" w14:textId="2456B074" w:rsidR="00D23D16" w:rsidRDefault="0038168E" w:rsidP="001A09C6">
            <w:pPr>
              <w:spacing w:line="360" w:lineRule="auto"/>
              <w:jc w:val="right"/>
            </w:pPr>
            <w:r>
              <w:t xml:space="preserve">1 </w:t>
            </w:r>
            <w:r w:rsidR="00D23D16">
              <w:t>ks</w:t>
            </w:r>
          </w:p>
        </w:tc>
      </w:tr>
      <w:tr w:rsidR="00D23D16" w14:paraId="6DF5AC24" w14:textId="77777777" w:rsidTr="008C4B72">
        <w:trPr>
          <w:trHeight w:val="454"/>
        </w:trPr>
        <w:tc>
          <w:tcPr>
            <w:tcW w:w="0" w:type="auto"/>
            <w:vAlign w:val="bottom"/>
          </w:tcPr>
          <w:p w14:paraId="194F4E18" w14:textId="713FE825" w:rsidR="00D23D16" w:rsidRPr="001A09C6" w:rsidRDefault="00D23D16" w:rsidP="001A09C6">
            <w:pPr>
              <w:spacing w:line="360" w:lineRule="auto"/>
              <w:rPr>
                <w:b/>
                <w:bCs/>
              </w:rPr>
            </w:pPr>
            <w:r w:rsidRPr="001A09C6">
              <w:rPr>
                <w:b/>
                <w:bCs/>
              </w:rPr>
              <w:t>Ostatné</w:t>
            </w:r>
          </w:p>
        </w:tc>
        <w:tc>
          <w:tcPr>
            <w:tcW w:w="2439" w:type="dxa"/>
          </w:tcPr>
          <w:p w14:paraId="1273AA24" w14:textId="45604C34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4115" w:type="dxa"/>
          </w:tcPr>
          <w:p w14:paraId="7A52DC20" w14:textId="1A585304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57D3A88A" w14:textId="3A8B5C05" w:rsidR="00D23D16" w:rsidRDefault="00D23D16" w:rsidP="001A09C6">
            <w:pPr>
              <w:spacing w:line="360" w:lineRule="auto"/>
              <w:jc w:val="right"/>
            </w:pPr>
          </w:p>
        </w:tc>
      </w:tr>
      <w:tr w:rsidR="00D23D16" w14:paraId="7075FFC0" w14:textId="77777777" w:rsidTr="008C4B72">
        <w:trPr>
          <w:trHeight w:val="454"/>
        </w:trPr>
        <w:tc>
          <w:tcPr>
            <w:tcW w:w="0" w:type="auto"/>
            <w:vAlign w:val="bottom"/>
          </w:tcPr>
          <w:p w14:paraId="04D9E482" w14:textId="77777777" w:rsidR="00D23D16" w:rsidRDefault="00D23D16" w:rsidP="001A09C6">
            <w:pPr>
              <w:spacing w:line="360" w:lineRule="auto"/>
            </w:pPr>
          </w:p>
        </w:tc>
        <w:tc>
          <w:tcPr>
            <w:tcW w:w="2439" w:type="dxa"/>
          </w:tcPr>
          <w:p w14:paraId="361FF36B" w14:textId="77777777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4115" w:type="dxa"/>
          </w:tcPr>
          <w:p w14:paraId="02CA1F73" w14:textId="4A37617E" w:rsidR="00D23D16" w:rsidRDefault="00D23D16" w:rsidP="000E5A2F">
            <w:pPr>
              <w:spacing w:line="360" w:lineRule="auto"/>
              <w:jc w:val="both"/>
            </w:pPr>
          </w:p>
        </w:tc>
        <w:tc>
          <w:tcPr>
            <w:tcW w:w="1134" w:type="dxa"/>
            <w:vAlign w:val="bottom"/>
          </w:tcPr>
          <w:p w14:paraId="1F252E82" w14:textId="77777777" w:rsidR="00D23D16" w:rsidRDefault="00D23D16" w:rsidP="001A09C6">
            <w:pPr>
              <w:spacing w:line="360" w:lineRule="auto"/>
              <w:jc w:val="right"/>
            </w:pPr>
          </w:p>
        </w:tc>
      </w:tr>
    </w:tbl>
    <w:p w14:paraId="150D3BCF" w14:textId="451CDFD0" w:rsidR="000E5A2F" w:rsidRDefault="000E5A2F" w:rsidP="000E5A2F">
      <w:pPr>
        <w:spacing w:line="360" w:lineRule="auto"/>
        <w:jc w:val="both"/>
      </w:pPr>
    </w:p>
    <w:p w14:paraId="35F9BF04" w14:textId="07E2B8F3" w:rsidR="000E5A2F" w:rsidRPr="001A09C6" w:rsidRDefault="001A09C6" w:rsidP="000E5A2F">
      <w:pPr>
        <w:spacing w:line="36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FD418F" wp14:editId="1FC82EB2">
                <wp:simplePos x="0" y="0"/>
                <wp:positionH relativeFrom="column">
                  <wp:posOffset>-467360</wp:posOffset>
                </wp:positionH>
                <wp:positionV relativeFrom="paragraph">
                  <wp:posOffset>76866</wp:posOffset>
                </wp:positionV>
                <wp:extent cx="6680200" cy="0"/>
                <wp:effectExtent l="0" t="12700" r="12700" b="12700"/>
                <wp:wrapNone/>
                <wp:docPr id="6" name="Priama spojnic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02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542BEA" id="Priama spojnica 2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8pt,6.05pt" to="489.2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" strokecolor="#92d050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3CCBAF32" wp14:editId="56585D04">
            <wp:simplePos x="0" y="0"/>
            <wp:positionH relativeFrom="column">
              <wp:posOffset>-478821</wp:posOffset>
            </wp:positionH>
            <wp:positionV relativeFrom="paragraph">
              <wp:posOffset>-917079</wp:posOffset>
            </wp:positionV>
            <wp:extent cx="3171346" cy="850900"/>
            <wp:effectExtent l="0" t="0" r="3810" b="0"/>
            <wp:wrapNone/>
            <wp:docPr id="5" name="Obrázok 5" descr="Obrázok, na ktorom je text, ClipAr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 descr="Obrázok, na ktorom je text, ClipArt&#10;&#10;Automaticky generovaný popi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346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455B1" w14:textId="34866961" w:rsidR="000E5A2F" w:rsidRDefault="000E5A2F" w:rsidP="000E5A2F">
      <w:pPr>
        <w:spacing w:line="360" w:lineRule="auto"/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  </w:t>
      </w:r>
    </w:p>
    <w:p w14:paraId="49ABCE54" w14:textId="42484208" w:rsidR="00AD465A" w:rsidRPr="001A09C6" w:rsidRDefault="001A09C6" w:rsidP="000E5A2F">
      <w:pPr>
        <w:spacing w:line="360" w:lineRule="auto"/>
        <w:jc w:val="both"/>
        <w:rPr>
          <w:b/>
          <w:bCs/>
          <w:sz w:val="26"/>
          <w:szCs w:val="26"/>
        </w:rPr>
      </w:pPr>
      <w:r w:rsidRPr="001A09C6">
        <w:rPr>
          <w:b/>
          <w:bCs/>
          <w:sz w:val="26"/>
          <w:szCs w:val="26"/>
        </w:rPr>
        <w:t xml:space="preserve">Zariadenie bolo odborne odovzdané: </w:t>
      </w:r>
    </w:p>
    <w:p w14:paraId="478D3D22" w14:textId="3102E253" w:rsidR="00DE558D" w:rsidRPr="001A09C6" w:rsidRDefault="001A09C6" w:rsidP="001A09C6">
      <w:pPr>
        <w:pStyle w:val="Odsekzoznamu"/>
        <w:numPr>
          <w:ilvl w:val="0"/>
          <w:numId w:val="29"/>
        </w:numPr>
        <w:spacing w:line="360" w:lineRule="auto"/>
        <w:jc w:val="both"/>
      </w:pPr>
      <w:r>
        <w:rPr>
          <w:rFonts w:ascii="Times New Roman" w:hAnsi="Times New Roman"/>
        </w:rPr>
        <w:t xml:space="preserve">Funkčné v plnom rozsahu </w:t>
      </w:r>
    </w:p>
    <w:p w14:paraId="56B1674A" w14:textId="594E6C1D" w:rsidR="001A09C6" w:rsidRPr="001A09C6" w:rsidRDefault="001A09C6" w:rsidP="001A09C6">
      <w:pPr>
        <w:pStyle w:val="Odsekzoznamu"/>
        <w:numPr>
          <w:ilvl w:val="0"/>
          <w:numId w:val="29"/>
        </w:numPr>
        <w:spacing w:line="360" w:lineRule="auto"/>
        <w:jc w:val="both"/>
      </w:pPr>
      <w:r>
        <w:rPr>
          <w:rFonts w:ascii="Times New Roman" w:hAnsi="Times New Roman"/>
        </w:rPr>
        <w:t xml:space="preserve">Funkčné so </w:t>
      </w:r>
      <w:proofErr w:type="spellStart"/>
      <w:r>
        <w:rPr>
          <w:rFonts w:ascii="Times New Roman" w:hAnsi="Times New Roman"/>
        </w:rPr>
        <w:t>závadami</w:t>
      </w:r>
      <w:proofErr w:type="spellEnd"/>
      <w:r>
        <w:rPr>
          <w:rFonts w:ascii="Times New Roman" w:hAnsi="Times New Roman"/>
        </w:rPr>
        <w:t xml:space="preserve"> ...........................................................................................................</w:t>
      </w:r>
    </w:p>
    <w:p w14:paraId="7C3E007B" w14:textId="7679852B" w:rsidR="001A09C6" w:rsidRDefault="001A09C6" w:rsidP="001A09C6">
      <w:pPr>
        <w:pStyle w:val="Odsekzoznamu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20378E6A" w14:textId="6BE3CA20" w:rsidR="001A09C6" w:rsidRDefault="001A09C6" w:rsidP="001A09C6">
      <w:pPr>
        <w:pStyle w:val="Odsekzoznamu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4D2D07E6" w14:textId="77777777" w:rsidR="001A09C6" w:rsidRPr="001A09C6" w:rsidRDefault="001A09C6" w:rsidP="001A09C6">
      <w:pPr>
        <w:pStyle w:val="Odsekzoznamu"/>
        <w:numPr>
          <w:ilvl w:val="0"/>
          <w:numId w:val="29"/>
        </w:numPr>
        <w:spacing w:line="360" w:lineRule="auto"/>
        <w:jc w:val="both"/>
      </w:pPr>
      <w:r>
        <w:rPr>
          <w:rFonts w:ascii="Times New Roman" w:hAnsi="Times New Roman"/>
        </w:rPr>
        <w:t>Iné .........................................................................................................................................</w:t>
      </w:r>
    </w:p>
    <w:p w14:paraId="72BDAEFD" w14:textId="77777777" w:rsidR="001A09C6" w:rsidRDefault="001A09C6" w:rsidP="001A09C6">
      <w:pPr>
        <w:pStyle w:val="Odsekzoznamu"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...............................................................................................................................................</w:t>
      </w:r>
    </w:p>
    <w:p w14:paraId="3DAA9B06" w14:textId="5AA660E2" w:rsidR="001A09C6" w:rsidRPr="001A09C6" w:rsidRDefault="001A09C6" w:rsidP="001A09C6">
      <w:pPr>
        <w:pStyle w:val="Odsekzoznamu"/>
        <w:spacing w:line="360" w:lineRule="auto"/>
        <w:jc w:val="both"/>
      </w:pPr>
      <w:r>
        <w:rPr>
          <w:rFonts w:ascii="Times New Roman" w:hAnsi="Times New Roman"/>
        </w:rPr>
        <w:t xml:space="preserve">............................................................................................................................................... </w:t>
      </w:r>
    </w:p>
    <w:p w14:paraId="7AA88A05" w14:textId="3133D0CA" w:rsidR="00945A93" w:rsidRPr="004A7184" w:rsidRDefault="00945A93" w:rsidP="000E5A2F">
      <w:pPr>
        <w:spacing w:line="360" w:lineRule="auto"/>
        <w:jc w:val="both"/>
        <w:rPr>
          <w:b/>
          <w:bCs/>
          <w:sz w:val="28"/>
          <w:szCs w:val="22"/>
        </w:rPr>
      </w:pPr>
    </w:p>
    <w:p w14:paraId="2F28ABF2" w14:textId="7D489846" w:rsidR="000D7144" w:rsidRDefault="001A09C6" w:rsidP="000E5A2F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Boli vykonané práce naviac: </w:t>
      </w:r>
    </w:p>
    <w:p w14:paraId="721258B6" w14:textId="6A00B2FC" w:rsidR="001A09C6" w:rsidRPr="001A09C6" w:rsidRDefault="001A09C6" w:rsidP="001A09C6">
      <w:pPr>
        <w:pStyle w:val="Odsekzoznamu"/>
        <w:numPr>
          <w:ilvl w:val="0"/>
          <w:numId w:val="29"/>
        </w:numPr>
        <w:spacing w:line="360" w:lineRule="auto"/>
        <w:jc w:val="both"/>
      </w:pPr>
      <w:r>
        <w:rPr>
          <w:rFonts w:ascii="Times New Roman" w:hAnsi="Times New Roman"/>
        </w:rPr>
        <w:t xml:space="preserve">Áno, zapísané v stavebnom denníku </w:t>
      </w:r>
    </w:p>
    <w:p w14:paraId="51F28664" w14:textId="6D4B729D" w:rsidR="001A09C6" w:rsidRPr="001A09C6" w:rsidRDefault="001A09C6" w:rsidP="001A09C6">
      <w:pPr>
        <w:pStyle w:val="Odsekzoznamu"/>
        <w:numPr>
          <w:ilvl w:val="0"/>
          <w:numId w:val="29"/>
        </w:numPr>
        <w:spacing w:line="360" w:lineRule="auto"/>
        <w:jc w:val="both"/>
      </w:pPr>
      <w:r>
        <w:rPr>
          <w:rFonts w:ascii="Times New Roman" w:hAnsi="Times New Roman"/>
        </w:rPr>
        <w:t>Nie</w:t>
      </w:r>
    </w:p>
    <w:p w14:paraId="76F678A4" w14:textId="7E4A3D1F" w:rsidR="001A09C6" w:rsidRDefault="001A09C6" w:rsidP="001A09C6">
      <w:pPr>
        <w:pStyle w:val="Odsekzoznamu"/>
        <w:spacing w:line="360" w:lineRule="auto"/>
        <w:jc w:val="both"/>
        <w:rPr>
          <w:rFonts w:ascii="Times New Roman" w:hAnsi="Times New Roman"/>
        </w:rPr>
      </w:pPr>
    </w:p>
    <w:p w14:paraId="571E098A" w14:textId="09A39244" w:rsidR="001A09C6" w:rsidRPr="001A09C6" w:rsidRDefault="001A09C6" w:rsidP="001A09C6">
      <w:pPr>
        <w:pStyle w:val="Odsekzoznamu"/>
        <w:spacing w:line="360" w:lineRule="auto"/>
        <w:jc w:val="both"/>
      </w:pPr>
      <w:r>
        <w:rPr>
          <w:rFonts w:ascii="Times New Roman" w:hAnsi="Times New Roman"/>
        </w:rPr>
        <w:t xml:space="preserve"> </w:t>
      </w:r>
    </w:p>
    <w:p w14:paraId="16AF1DFC" w14:textId="77777777" w:rsidR="001A09C6" w:rsidRPr="001A09C6" w:rsidRDefault="001A09C6" w:rsidP="000E5A2F">
      <w:pPr>
        <w:spacing w:line="360" w:lineRule="auto"/>
        <w:jc w:val="both"/>
        <w:rPr>
          <w:b/>
          <w:sz w:val="26"/>
          <w:szCs w:val="26"/>
        </w:rPr>
      </w:pPr>
    </w:p>
    <w:p w14:paraId="4659285F" w14:textId="33BF8A4E" w:rsidR="000D7144" w:rsidRPr="00830963" w:rsidRDefault="00830963" w:rsidP="000E5A2F">
      <w:pPr>
        <w:spacing w:line="360" w:lineRule="auto"/>
        <w:jc w:val="both"/>
        <w:rPr>
          <w:b/>
        </w:rPr>
      </w:pPr>
      <w:r w:rsidRPr="00830963">
        <w:rPr>
          <w:b/>
        </w:rPr>
        <w:t>.............................................................</w:t>
      </w:r>
      <w:r w:rsidRPr="00830963">
        <w:rPr>
          <w:b/>
        </w:rPr>
        <w:tab/>
      </w:r>
      <w:r w:rsidRPr="00830963">
        <w:rPr>
          <w:b/>
        </w:rPr>
        <w:tab/>
      </w:r>
      <w:r w:rsidRPr="00830963">
        <w:rPr>
          <w:b/>
        </w:rPr>
        <w:tab/>
        <w:t>..............................................................</w:t>
      </w:r>
    </w:p>
    <w:p w14:paraId="656EACF6" w14:textId="3555660D" w:rsidR="000D7144" w:rsidRPr="00830963" w:rsidRDefault="00830963" w:rsidP="000E5A2F">
      <w:pPr>
        <w:spacing w:line="360" w:lineRule="auto"/>
        <w:jc w:val="both"/>
        <w:rPr>
          <w:b/>
          <w:bCs/>
        </w:rPr>
      </w:pPr>
      <w:r>
        <w:rPr>
          <w:sz w:val="22"/>
          <w:szCs w:val="22"/>
        </w:rPr>
        <w:tab/>
      </w:r>
      <w:r w:rsidRPr="00830963">
        <w:rPr>
          <w:b/>
          <w:bCs/>
        </w:rPr>
        <w:t xml:space="preserve">      Objednávateľ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30963">
        <w:rPr>
          <w:b/>
          <w:bCs/>
        </w:rPr>
        <w:t xml:space="preserve">                     Montážny technik</w:t>
      </w:r>
    </w:p>
    <w:p w14:paraId="29FDD809" w14:textId="7223A1F0" w:rsidR="00830963" w:rsidRDefault="00830963" w:rsidP="000E5A2F">
      <w:pPr>
        <w:spacing w:line="360" w:lineRule="auto"/>
        <w:jc w:val="both"/>
        <w:rPr>
          <w:b/>
          <w:bCs/>
        </w:rPr>
      </w:pP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</w:r>
      <w:r w:rsidRPr="00830963">
        <w:rPr>
          <w:b/>
          <w:bCs/>
        </w:rPr>
        <w:tab/>
        <w:t xml:space="preserve"> </w:t>
      </w:r>
      <w:r>
        <w:rPr>
          <w:b/>
          <w:bCs/>
        </w:rPr>
        <w:t xml:space="preserve"> </w:t>
      </w:r>
      <w:r w:rsidRPr="00830963">
        <w:rPr>
          <w:b/>
          <w:bCs/>
        </w:rPr>
        <w:t xml:space="preserve">       Energovision, s.r.o.</w:t>
      </w:r>
    </w:p>
    <w:p w14:paraId="22B06C4B" w14:textId="653740A7" w:rsidR="00830963" w:rsidRDefault="00830963" w:rsidP="000E5A2F">
      <w:pPr>
        <w:spacing w:line="360" w:lineRule="auto"/>
        <w:jc w:val="both"/>
        <w:rPr>
          <w:b/>
          <w:bCs/>
        </w:rPr>
      </w:pPr>
    </w:p>
    <w:p w14:paraId="13B8247B" w14:textId="18E2E89F" w:rsidR="00830963" w:rsidRPr="00830963" w:rsidRDefault="00830963" w:rsidP="000E5A2F">
      <w:pPr>
        <w:spacing w:line="360" w:lineRule="auto"/>
        <w:jc w:val="both"/>
        <w:rPr>
          <w:b/>
          <w:bCs/>
        </w:rPr>
      </w:pPr>
    </w:p>
    <w:p w14:paraId="61EE3B26" w14:textId="20D20F06" w:rsidR="000D7144" w:rsidRDefault="00830963" w:rsidP="000E5A2F">
      <w:pPr>
        <w:spacing w:line="360" w:lineRule="auto"/>
        <w:jc w:val="both"/>
        <w:rPr>
          <w:b/>
        </w:rPr>
      </w:pPr>
      <w:r w:rsidRPr="00830963">
        <w:rPr>
          <w:b/>
        </w:rPr>
        <w:t>.............................................................</w:t>
      </w:r>
    </w:p>
    <w:p w14:paraId="35970EAE" w14:textId="575CF30F" w:rsidR="00830963" w:rsidRPr="00830963" w:rsidRDefault="00830963" w:rsidP="000E5A2F">
      <w:pPr>
        <w:spacing w:line="360" w:lineRule="auto"/>
        <w:jc w:val="both"/>
        <w:rPr>
          <w:bCs/>
        </w:rPr>
      </w:pPr>
      <w:r>
        <w:rPr>
          <w:bCs/>
        </w:rPr>
        <w:t xml:space="preserve">    </w:t>
      </w:r>
      <w:r w:rsidRPr="00830963">
        <w:rPr>
          <w:bCs/>
        </w:rPr>
        <w:t>Osoba poverená objednávateľom</w:t>
      </w:r>
    </w:p>
    <w:p w14:paraId="4F9344B4" w14:textId="0742BFCB" w:rsidR="00830963" w:rsidRDefault="00830963" w:rsidP="000E5A2F">
      <w:pPr>
        <w:spacing w:line="360" w:lineRule="auto"/>
        <w:jc w:val="both"/>
        <w:rPr>
          <w:bCs/>
        </w:rPr>
      </w:pPr>
      <w:r>
        <w:rPr>
          <w:bCs/>
        </w:rPr>
        <w:t xml:space="preserve">         </w:t>
      </w:r>
      <w:r w:rsidRPr="00830963">
        <w:rPr>
          <w:bCs/>
        </w:rPr>
        <w:t>(čitateľne meno a podpis)</w:t>
      </w:r>
    </w:p>
    <w:p w14:paraId="26C494A8" w14:textId="5E87B690" w:rsidR="00830963" w:rsidRDefault="00830963" w:rsidP="000E5A2F">
      <w:pPr>
        <w:spacing w:line="360" w:lineRule="auto"/>
        <w:jc w:val="both"/>
        <w:rPr>
          <w:bCs/>
        </w:rPr>
      </w:pPr>
    </w:p>
    <w:p w14:paraId="1773A1BC" w14:textId="4A106098" w:rsidR="00830963" w:rsidRDefault="00830963" w:rsidP="000E5A2F">
      <w:pPr>
        <w:spacing w:line="360" w:lineRule="auto"/>
        <w:jc w:val="both"/>
        <w:rPr>
          <w:bCs/>
        </w:rPr>
      </w:pPr>
    </w:p>
    <w:p w14:paraId="71568301" w14:textId="1EECAAC3" w:rsidR="00830963" w:rsidRDefault="00830963" w:rsidP="000E5A2F">
      <w:pPr>
        <w:spacing w:line="360" w:lineRule="auto"/>
        <w:jc w:val="both"/>
        <w:rPr>
          <w:bCs/>
        </w:rPr>
      </w:pPr>
    </w:p>
    <w:p w14:paraId="785FB5CE" w14:textId="02F0C44B" w:rsidR="00830963" w:rsidRPr="00830963" w:rsidRDefault="00830963" w:rsidP="000E5A2F">
      <w:pPr>
        <w:spacing w:line="360" w:lineRule="auto"/>
        <w:jc w:val="both"/>
        <w:rPr>
          <w:b/>
          <w:color w:val="000000"/>
          <w:sz w:val="22"/>
          <w:szCs w:val="22"/>
        </w:rPr>
      </w:pPr>
      <w:r>
        <w:rPr>
          <w:b/>
        </w:rPr>
        <w:t>V.............................................................       dňa..................................................</w:t>
      </w:r>
    </w:p>
    <w:p w14:paraId="66D17E85" w14:textId="6E4FA3F5" w:rsidR="004C31A0" w:rsidRDefault="004C31A0" w:rsidP="000E5A2F">
      <w:pPr>
        <w:pStyle w:val="Normlnywebov"/>
        <w:spacing w:line="360" w:lineRule="auto"/>
        <w:jc w:val="both"/>
        <w:rPr>
          <w:sz w:val="22"/>
          <w:szCs w:val="22"/>
        </w:rPr>
      </w:pPr>
    </w:p>
    <w:sectPr w:rsidR="004C31A0" w:rsidSect="001430F8">
      <w:headerReference w:type="default" r:id="rId12"/>
      <w:footerReference w:type="default" r:id="rId13"/>
      <w:pgSz w:w="11906" w:h="16838" w:code="9"/>
      <w:pgMar w:top="1843" w:right="851" w:bottom="992" w:left="1418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7EC7" w14:textId="77777777" w:rsidR="00C34C43" w:rsidRDefault="00C34C43">
      <w:r>
        <w:separator/>
      </w:r>
    </w:p>
  </w:endnote>
  <w:endnote w:type="continuationSeparator" w:id="0">
    <w:p w14:paraId="44DF1E0E" w14:textId="77777777" w:rsidR="00C34C43" w:rsidRDefault="00C34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G Times (W1)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27F9" w14:textId="584EE2CC" w:rsidR="00CC289B" w:rsidRDefault="00CC289B">
    <w:pPr>
      <w:pStyle w:val="Pta"/>
      <w:tabs>
        <w:tab w:val="clear" w:pos="4536"/>
        <w:tab w:val="clear" w:pos="9072"/>
        <w:tab w:val="right" w:pos="9639"/>
      </w:tabs>
      <w:rPr>
        <w:color w:val="000000"/>
        <w:sz w:val="16"/>
      </w:rPr>
    </w:pPr>
    <w:r>
      <w:rPr>
        <w:color w:val="000000"/>
        <w:sz w:val="16"/>
      </w:rPr>
      <w:tab/>
    </w:r>
    <w:r>
      <w:rPr>
        <w:snapToGrid w:val="0"/>
        <w:color w:val="000000"/>
        <w:sz w:val="16"/>
      </w:rPr>
      <w:t xml:space="preserve">Strana </w:t>
    </w:r>
    <w:r w:rsidR="0000762D">
      <w:rPr>
        <w:snapToGrid w:val="0"/>
        <w:color w:val="000000"/>
        <w:sz w:val="16"/>
      </w:rPr>
      <w:fldChar w:fldCharType="begin"/>
    </w:r>
    <w:r>
      <w:rPr>
        <w:snapToGrid w:val="0"/>
        <w:color w:val="000000"/>
        <w:sz w:val="16"/>
      </w:rPr>
      <w:instrText xml:space="preserve"> PAGE </w:instrText>
    </w:r>
    <w:r w:rsidR="0000762D">
      <w:rPr>
        <w:snapToGrid w:val="0"/>
        <w:color w:val="000000"/>
        <w:sz w:val="16"/>
      </w:rPr>
      <w:fldChar w:fldCharType="separate"/>
    </w:r>
    <w:r w:rsidR="002C3CD6">
      <w:rPr>
        <w:noProof/>
        <w:snapToGrid w:val="0"/>
        <w:color w:val="000000"/>
        <w:sz w:val="16"/>
      </w:rPr>
      <w:t>5</w:t>
    </w:r>
    <w:r w:rsidR="0000762D">
      <w:rPr>
        <w:snapToGrid w:val="0"/>
        <w:color w:val="000000"/>
        <w:sz w:val="16"/>
      </w:rPr>
      <w:fldChar w:fldCharType="end"/>
    </w:r>
    <w:r>
      <w:rPr>
        <w:snapToGrid w:val="0"/>
        <w:color w:val="000000"/>
        <w:sz w:val="16"/>
      </w:rPr>
      <w:t xml:space="preserve"> / </w:t>
    </w:r>
    <w:r w:rsidR="0000762D">
      <w:rPr>
        <w:rStyle w:val="slostrany"/>
        <w:color w:val="000000"/>
        <w:sz w:val="16"/>
      </w:rPr>
      <w:fldChar w:fldCharType="begin"/>
    </w:r>
    <w:r>
      <w:rPr>
        <w:rStyle w:val="slostrany"/>
        <w:color w:val="000000"/>
        <w:sz w:val="16"/>
      </w:rPr>
      <w:instrText xml:space="preserve"> NUMPAGES </w:instrText>
    </w:r>
    <w:r w:rsidR="0000762D">
      <w:rPr>
        <w:rStyle w:val="slostrany"/>
        <w:color w:val="000000"/>
        <w:sz w:val="16"/>
      </w:rPr>
      <w:fldChar w:fldCharType="separate"/>
    </w:r>
    <w:r w:rsidR="002C3CD6">
      <w:rPr>
        <w:rStyle w:val="slostrany"/>
        <w:noProof/>
        <w:color w:val="000000"/>
        <w:sz w:val="16"/>
      </w:rPr>
      <w:t>5</w:t>
    </w:r>
    <w:r w:rsidR="0000762D">
      <w:rPr>
        <w:rStyle w:val="slostrany"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9FA0" w14:textId="77777777" w:rsidR="00C34C43" w:rsidRDefault="00C34C43">
      <w:r>
        <w:separator/>
      </w:r>
    </w:p>
  </w:footnote>
  <w:footnote w:type="continuationSeparator" w:id="0">
    <w:p w14:paraId="7E8259AA" w14:textId="77777777" w:rsidR="00C34C43" w:rsidRDefault="00C34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EACF" w14:textId="4F031C8A" w:rsidR="00CC289B" w:rsidRDefault="003351C9" w:rsidP="003351C9">
    <w:pPr>
      <w:pStyle w:val="Hlavika"/>
      <w:tabs>
        <w:tab w:val="clear" w:pos="9072"/>
        <w:tab w:val="right" w:pos="8931"/>
      </w:tabs>
      <w:spacing w:line="360" w:lineRule="auto"/>
      <w:ind w:right="-144"/>
      <w:jc w:val="both"/>
      <w:rPr>
        <w:rFonts w:ascii="Times New Roman" w:hAnsi="Times New Roman"/>
      </w:rPr>
    </w:pPr>
    <w:r>
      <w:rPr>
        <w:rFonts w:ascii="Times New Roman" w:hAnsi="Times New Roman"/>
        <w:b/>
        <w:bCs/>
      </w:rPr>
      <w:tab/>
    </w:r>
    <w:r>
      <w:rPr>
        <w:rFonts w:ascii="Times New Roman" w:hAnsi="Times New Roman"/>
        <w:b/>
        <w:bCs/>
      </w:rPr>
      <w:tab/>
    </w:r>
    <w:r w:rsidRPr="003351C9">
      <w:rPr>
        <w:rFonts w:ascii="Times New Roman" w:hAnsi="Times New Roman"/>
        <w:b/>
        <w:bCs/>
      </w:rPr>
      <w:t>Energovision s.r.o.</w:t>
    </w:r>
    <w:r>
      <w:rPr>
        <w:rFonts w:ascii="Times New Roman" w:hAnsi="Times New Roman"/>
      </w:rPr>
      <w:t xml:space="preserve">   Lamačská cesta 1738/111</w:t>
    </w:r>
  </w:p>
  <w:p w14:paraId="285BD94F" w14:textId="278B6E47" w:rsidR="003351C9" w:rsidRDefault="003351C9" w:rsidP="003351C9">
    <w:pPr>
      <w:pStyle w:val="Hlavika"/>
      <w:tabs>
        <w:tab w:val="clear" w:pos="9072"/>
        <w:tab w:val="right" w:pos="8931"/>
      </w:tabs>
      <w:spacing w:line="360" w:lineRule="auto"/>
      <w:ind w:right="-144"/>
      <w:jc w:val="both"/>
      <w:rPr>
        <w:rFonts w:ascii="Times New Roman" w:hAnsi="Times New Roman"/>
      </w:rPr>
    </w:pPr>
    <w:r>
      <w:rPr>
        <w:rFonts w:ascii="Times New Roman" w:hAnsi="Times New Roman"/>
      </w:rPr>
      <w:t xml:space="preserve">                                  </w:t>
    </w:r>
    <w:r>
      <w:rPr>
        <w:rFonts w:ascii="Times New Roman" w:hAnsi="Times New Roman"/>
      </w:rPr>
      <w:tab/>
      <w:t xml:space="preserve">                                                                            841 03 Bratislava</w:t>
    </w:r>
  </w:p>
  <w:p w14:paraId="2A382BFB" w14:textId="401C366F" w:rsidR="003351C9" w:rsidRPr="003351C9" w:rsidRDefault="00D23D16" w:rsidP="003351C9">
    <w:pPr>
      <w:pStyle w:val="Hlavika"/>
      <w:tabs>
        <w:tab w:val="clear" w:pos="9072"/>
        <w:tab w:val="right" w:pos="8931"/>
      </w:tabs>
      <w:spacing w:line="360" w:lineRule="auto"/>
      <w:ind w:right="-144"/>
      <w:jc w:val="both"/>
      <w:rPr>
        <w:rFonts w:ascii="Times New Roman" w:hAnsi="Times New Roman"/>
      </w:rPr>
    </w:pPr>
    <w:r>
      <w:rPr>
        <w:rFonts w:ascii="Times New Roman" w:hAnsi="Times New Roman"/>
      </w:rPr>
      <w:t xml:space="preserve">            </w:t>
    </w:r>
    <w:r w:rsidR="003351C9">
      <w:rPr>
        <w:rFonts w:ascii="Times New Roman" w:hAnsi="Times New Roman"/>
      </w:rPr>
      <w:tab/>
    </w:r>
    <w:r>
      <w:rPr>
        <w:rFonts w:ascii="Times New Roman" w:hAnsi="Times New Roman"/>
      </w:rPr>
      <w:t xml:space="preserve">                                   </w:t>
    </w:r>
    <w:r w:rsidR="003351C9">
      <w:rPr>
        <w:rFonts w:ascii="Times New Roman" w:hAnsi="Times New Roman"/>
      </w:rPr>
      <w:t xml:space="preserve">                         </w:t>
    </w:r>
    <w:r>
      <w:rPr>
        <w:rFonts w:ascii="Times New Roman" w:hAnsi="Times New Roman"/>
      </w:rPr>
      <w:t xml:space="preserve">   </w:t>
    </w:r>
    <w:r w:rsidR="003351C9">
      <w:rPr>
        <w:rFonts w:ascii="Times New Roman" w:hAnsi="Times New Roman"/>
      </w:rPr>
      <w:t xml:space="preserve">IČO: 53 </w:t>
    </w:r>
    <w:r>
      <w:rPr>
        <w:rFonts w:ascii="Times New Roman" w:hAnsi="Times New Roman"/>
      </w:rPr>
      <w:t>0</w:t>
    </w:r>
    <w:r w:rsidR="003351C9">
      <w:rPr>
        <w:rFonts w:ascii="Times New Roman" w:hAnsi="Times New Roman"/>
      </w:rPr>
      <w:t xml:space="preserve">36 280  </w:t>
    </w:r>
    <w:r>
      <w:rPr>
        <w:rFonts w:ascii="Times New Roman" w:hAnsi="Times New Roman"/>
      </w:rPr>
      <w:t xml:space="preserve">      </w:t>
    </w:r>
    <w:r w:rsidR="003351C9">
      <w:rPr>
        <w:rFonts w:ascii="Times New Roman" w:hAnsi="Times New Roman"/>
      </w:rPr>
      <w:t xml:space="preserve">DIČ: </w:t>
    </w:r>
    <w:r>
      <w:rPr>
        <w:rFonts w:ascii="Times New Roman" w:hAnsi="Times New Roman"/>
      </w:rPr>
      <w:t xml:space="preserve">212 123 8526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3AD0CBE0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0F6BE1"/>
    <w:multiLevelType w:val="hybridMultilevel"/>
    <w:tmpl w:val="EF9A90DE"/>
    <w:lvl w:ilvl="0" w:tplc="0409000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69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41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131" w:hanging="360"/>
      </w:pPr>
      <w:rPr>
        <w:rFonts w:ascii="Wingdings" w:hAnsi="Wingdings" w:hint="default"/>
      </w:rPr>
    </w:lvl>
  </w:abstractNum>
  <w:abstractNum w:abstractNumId="2" w15:restartNumberingAfterBreak="0">
    <w:nsid w:val="02C57965"/>
    <w:multiLevelType w:val="hybridMultilevel"/>
    <w:tmpl w:val="21901052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15B1F"/>
    <w:multiLevelType w:val="multilevel"/>
    <w:tmpl w:val="CA0EEEEA"/>
    <w:lvl w:ilvl="0">
      <w:start w:val="1"/>
      <w:numFmt w:val="decimal"/>
      <w:lvlText w:val="%1."/>
      <w:lvlJc w:val="left"/>
      <w:pPr>
        <w:tabs>
          <w:tab w:val="num" w:pos="1300"/>
        </w:tabs>
        <w:ind w:left="1300" w:hanging="451"/>
      </w:pPr>
      <w:rPr>
        <w:rFonts w:hint="default"/>
        <w:b/>
        <w:i w:val="0"/>
        <w:sz w:val="4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720"/>
      </w:pPr>
      <w:rPr>
        <w:rFonts w:hint="default"/>
        <w:b/>
        <w:i w:val="0"/>
        <w:sz w:val="32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pStyle w:val="Nadpis5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8F13201"/>
    <w:multiLevelType w:val="hybridMultilevel"/>
    <w:tmpl w:val="F95E3114"/>
    <w:lvl w:ilvl="0" w:tplc="CA42F7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60487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D9956C2"/>
    <w:multiLevelType w:val="hybridMultilevel"/>
    <w:tmpl w:val="41EC62C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0EF17634"/>
    <w:multiLevelType w:val="hybridMultilevel"/>
    <w:tmpl w:val="D334F6D8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1313106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1633953"/>
    <w:multiLevelType w:val="hybridMultilevel"/>
    <w:tmpl w:val="2190105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E0D5E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A340035"/>
    <w:multiLevelType w:val="hybridMultilevel"/>
    <w:tmpl w:val="5BC4D09C"/>
    <w:lvl w:ilvl="0" w:tplc="56B6143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90" w:hanging="360"/>
      </w:pPr>
    </w:lvl>
    <w:lvl w:ilvl="2" w:tplc="041B001B" w:tentative="1">
      <w:start w:val="1"/>
      <w:numFmt w:val="lowerRoman"/>
      <w:lvlText w:val="%3."/>
      <w:lvlJc w:val="right"/>
      <w:pPr>
        <w:ind w:left="2510" w:hanging="180"/>
      </w:pPr>
    </w:lvl>
    <w:lvl w:ilvl="3" w:tplc="041B000F" w:tentative="1">
      <w:start w:val="1"/>
      <w:numFmt w:val="decimal"/>
      <w:lvlText w:val="%4."/>
      <w:lvlJc w:val="left"/>
      <w:pPr>
        <w:ind w:left="3230" w:hanging="360"/>
      </w:pPr>
    </w:lvl>
    <w:lvl w:ilvl="4" w:tplc="041B0019" w:tentative="1">
      <w:start w:val="1"/>
      <w:numFmt w:val="lowerLetter"/>
      <w:lvlText w:val="%5."/>
      <w:lvlJc w:val="left"/>
      <w:pPr>
        <w:ind w:left="3950" w:hanging="360"/>
      </w:pPr>
    </w:lvl>
    <w:lvl w:ilvl="5" w:tplc="041B001B" w:tentative="1">
      <w:start w:val="1"/>
      <w:numFmt w:val="lowerRoman"/>
      <w:lvlText w:val="%6."/>
      <w:lvlJc w:val="right"/>
      <w:pPr>
        <w:ind w:left="4670" w:hanging="180"/>
      </w:pPr>
    </w:lvl>
    <w:lvl w:ilvl="6" w:tplc="041B000F" w:tentative="1">
      <w:start w:val="1"/>
      <w:numFmt w:val="decimal"/>
      <w:lvlText w:val="%7."/>
      <w:lvlJc w:val="left"/>
      <w:pPr>
        <w:ind w:left="5390" w:hanging="360"/>
      </w:pPr>
    </w:lvl>
    <w:lvl w:ilvl="7" w:tplc="041B0019" w:tentative="1">
      <w:start w:val="1"/>
      <w:numFmt w:val="lowerLetter"/>
      <w:lvlText w:val="%8."/>
      <w:lvlJc w:val="left"/>
      <w:pPr>
        <w:ind w:left="6110" w:hanging="360"/>
      </w:pPr>
    </w:lvl>
    <w:lvl w:ilvl="8" w:tplc="041B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22037629"/>
    <w:multiLevelType w:val="hybridMultilevel"/>
    <w:tmpl w:val="B554F01A"/>
    <w:lvl w:ilvl="0" w:tplc="041B000F">
      <w:start w:val="1"/>
      <w:numFmt w:val="decimal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A92604E"/>
    <w:multiLevelType w:val="multilevel"/>
    <w:tmpl w:val="111CB314"/>
    <w:lvl w:ilvl="0">
      <w:start w:val="1"/>
      <w:numFmt w:val="decimal"/>
      <w:pStyle w:val="Nadpis1"/>
      <w:lvlText w:val="%1."/>
      <w:lvlJc w:val="left"/>
      <w:pPr>
        <w:tabs>
          <w:tab w:val="num" w:pos="735"/>
        </w:tabs>
        <w:ind w:left="735" w:hanging="451"/>
      </w:pPr>
      <w:rPr>
        <w:rFonts w:hint="default"/>
        <w:b/>
        <w:i w:val="0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288"/>
        </w:tabs>
        <w:ind w:left="1288" w:hanging="720"/>
      </w:pPr>
      <w:rPr>
        <w:rFonts w:hint="default"/>
        <w:b/>
        <w:i w:val="0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508"/>
        </w:tabs>
        <w:ind w:left="1508" w:hanging="1224"/>
      </w:pPr>
      <w:rPr>
        <w:rFonts w:hint="default"/>
        <w:b/>
        <w:i w:val="0"/>
      </w:rPr>
    </w:lvl>
    <w:lvl w:ilvl="3">
      <w:start w:val="1"/>
      <w:numFmt w:val="decimal"/>
      <w:pStyle w:val="Nadpis4"/>
      <w:lvlText w:val="%1.%2.%3.%4."/>
      <w:lvlJc w:val="left"/>
      <w:pPr>
        <w:tabs>
          <w:tab w:val="num" w:pos="38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76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8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564"/>
        </w:tabs>
        <w:ind w:left="4604" w:hanging="1440"/>
      </w:pPr>
      <w:rPr>
        <w:rFonts w:hint="default"/>
      </w:rPr>
    </w:lvl>
  </w:abstractNum>
  <w:abstractNum w:abstractNumId="14" w15:restartNumberingAfterBreak="0">
    <w:nsid w:val="2AB51DCF"/>
    <w:multiLevelType w:val="hybridMultilevel"/>
    <w:tmpl w:val="66B6D4E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5" w15:restartNumberingAfterBreak="0">
    <w:nsid w:val="2E9B3C5F"/>
    <w:multiLevelType w:val="hybridMultilevel"/>
    <w:tmpl w:val="46AA5ABE"/>
    <w:lvl w:ilvl="0" w:tplc="21F869E0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B366E"/>
    <w:multiLevelType w:val="hybridMultilevel"/>
    <w:tmpl w:val="307098F4"/>
    <w:lvl w:ilvl="0" w:tplc="6E7640E6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B404A"/>
    <w:multiLevelType w:val="hybridMultilevel"/>
    <w:tmpl w:val="D376E122"/>
    <w:lvl w:ilvl="0" w:tplc="6052A7E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454879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6807116"/>
    <w:multiLevelType w:val="hybridMultilevel"/>
    <w:tmpl w:val="590A61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54274"/>
    <w:multiLevelType w:val="hybridMultilevel"/>
    <w:tmpl w:val="99921756"/>
    <w:lvl w:ilvl="0" w:tplc="DB9C6E86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47234"/>
    <w:multiLevelType w:val="hybridMultilevel"/>
    <w:tmpl w:val="35AC5F1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92AC5B10">
      <w:numFmt w:val="bullet"/>
      <w:lvlText w:val="-"/>
      <w:lvlJc w:val="left"/>
      <w:pPr>
        <w:ind w:left="3011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BC53E08"/>
    <w:multiLevelType w:val="hybridMultilevel"/>
    <w:tmpl w:val="F7B43678"/>
    <w:lvl w:ilvl="0" w:tplc="4AFC3BC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AA59DC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747047B5"/>
    <w:multiLevelType w:val="hybridMultilevel"/>
    <w:tmpl w:val="3E722B7A"/>
    <w:lvl w:ilvl="0" w:tplc="F674555C">
      <w:start w:val="1"/>
      <w:numFmt w:val="bullet"/>
      <w:pStyle w:val="BodyBulet1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26828C74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B590DF8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2196F3E4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A06B7BC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202A462A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19DA2F4C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D460DED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CAA0F28E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D613FE9"/>
    <w:multiLevelType w:val="hybridMultilevel"/>
    <w:tmpl w:val="441C715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30388903">
    <w:abstractNumId w:val="24"/>
  </w:num>
  <w:num w:numId="2" w16cid:durableId="299458649">
    <w:abstractNumId w:val="13"/>
  </w:num>
  <w:num w:numId="3" w16cid:durableId="215632896">
    <w:abstractNumId w:val="3"/>
  </w:num>
  <w:num w:numId="4" w16cid:durableId="579410846">
    <w:abstractNumId w:val="0"/>
  </w:num>
  <w:num w:numId="5" w16cid:durableId="1744797239">
    <w:abstractNumId w:val="21"/>
  </w:num>
  <w:num w:numId="6" w16cid:durableId="697049674">
    <w:abstractNumId w:val="6"/>
  </w:num>
  <w:num w:numId="7" w16cid:durableId="1682197314">
    <w:abstractNumId w:val="19"/>
  </w:num>
  <w:num w:numId="8" w16cid:durableId="376205074">
    <w:abstractNumId w:val="1"/>
  </w:num>
  <w:num w:numId="9" w16cid:durableId="38823858">
    <w:abstractNumId w:val="20"/>
  </w:num>
  <w:num w:numId="10" w16cid:durableId="9016718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1310673">
    <w:abstractNumId w:val="17"/>
  </w:num>
  <w:num w:numId="12" w16cid:durableId="1457605495">
    <w:abstractNumId w:val="4"/>
  </w:num>
  <w:num w:numId="13" w16cid:durableId="17081365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1987486">
    <w:abstractNumId w:val="25"/>
  </w:num>
  <w:num w:numId="15" w16cid:durableId="1977102407">
    <w:abstractNumId w:val="14"/>
  </w:num>
  <w:num w:numId="16" w16cid:durableId="661129892">
    <w:abstractNumId w:val="12"/>
  </w:num>
  <w:num w:numId="17" w16cid:durableId="836723830">
    <w:abstractNumId w:val="13"/>
  </w:num>
  <w:num w:numId="18" w16cid:durableId="1728870390">
    <w:abstractNumId w:val="7"/>
  </w:num>
  <w:num w:numId="19" w16cid:durableId="802423522">
    <w:abstractNumId w:val="11"/>
  </w:num>
  <w:num w:numId="20" w16cid:durableId="377822387">
    <w:abstractNumId w:val="5"/>
  </w:num>
  <w:num w:numId="21" w16cid:durableId="693382682">
    <w:abstractNumId w:val="8"/>
  </w:num>
  <w:num w:numId="22" w16cid:durableId="724177912">
    <w:abstractNumId w:val="18"/>
  </w:num>
  <w:num w:numId="23" w16cid:durableId="1131827857">
    <w:abstractNumId w:val="23"/>
  </w:num>
  <w:num w:numId="24" w16cid:durableId="838617338">
    <w:abstractNumId w:val="10"/>
  </w:num>
  <w:num w:numId="25" w16cid:durableId="1922251029">
    <w:abstractNumId w:val="2"/>
  </w:num>
  <w:num w:numId="26" w16cid:durableId="1475872271">
    <w:abstractNumId w:val="9"/>
  </w:num>
  <w:num w:numId="27" w16cid:durableId="1821845518">
    <w:abstractNumId w:val="15"/>
  </w:num>
  <w:num w:numId="28" w16cid:durableId="1960799572">
    <w:abstractNumId w:val="16"/>
  </w:num>
  <w:num w:numId="29" w16cid:durableId="1753162659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566"/>
    <w:rsid w:val="0000402F"/>
    <w:rsid w:val="00005566"/>
    <w:rsid w:val="00005E17"/>
    <w:rsid w:val="0000762D"/>
    <w:rsid w:val="0000791F"/>
    <w:rsid w:val="000122DE"/>
    <w:rsid w:val="000145D4"/>
    <w:rsid w:val="0002226A"/>
    <w:rsid w:val="00024F32"/>
    <w:rsid w:val="00030597"/>
    <w:rsid w:val="0003135E"/>
    <w:rsid w:val="000316B7"/>
    <w:rsid w:val="00037C88"/>
    <w:rsid w:val="00042945"/>
    <w:rsid w:val="00043DAD"/>
    <w:rsid w:val="00051F7D"/>
    <w:rsid w:val="0005530B"/>
    <w:rsid w:val="0006466D"/>
    <w:rsid w:val="000678CC"/>
    <w:rsid w:val="00070C40"/>
    <w:rsid w:val="00072799"/>
    <w:rsid w:val="00075E21"/>
    <w:rsid w:val="00081C32"/>
    <w:rsid w:val="0008361A"/>
    <w:rsid w:val="00083DA6"/>
    <w:rsid w:val="00090626"/>
    <w:rsid w:val="00090A3D"/>
    <w:rsid w:val="000912BB"/>
    <w:rsid w:val="00096E3C"/>
    <w:rsid w:val="000A1745"/>
    <w:rsid w:val="000B0C08"/>
    <w:rsid w:val="000B14F0"/>
    <w:rsid w:val="000B17C9"/>
    <w:rsid w:val="000B2301"/>
    <w:rsid w:val="000B4E1B"/>
    <w:rsid w:val="000B7BE3"/>
    <w:rsid w:val="000B7F28"/>
    <w:rsid w:val="000B7FC1"/>
    <w:rsid w:val="000C4D9A"/>
    <w:rsid w:val="000D1F1E"/>
    <w:rsid w:val="000D4E2F"/>
    <w:rsid w:val="000D5804"/>
    <w:rsid w:val="000D65A1"/>
    <w:rsid w:val="000D7144"/>
    <w:rsid w:val="000D7F6F"/>
    <w:rsid w:val="000E14C7"/>
    <w:rsid w:val="000E4671"/>
    <w:rsid w:val="000E510C"/>
    <w:rsid w:val="000E5475"/>
    <w:rsid w:val="000E5A2F"/>
    <w:rsid w:val="000E7BE3"/>
    <w:rsid w:val="000F0B8B"/>
    <w:rsid w:val="000F18C2"/>
    <w:rsid w:val="000F3E6D"/>
    <w:rsid w:val="000F4A80"/>
    <w:rsid w:val="00101C50"/>
    <w:rsid w:val="00104183"/>
    <w:rsid w:val="001048DE"/>
    <w:rsid w:val="00106198"/>
    <w:rsid w:val="00112E50"/>
    <w:rsid w:val="0011367D"/>
    <w:rsid w:val="00124151"/>
    <w:rsid w:val="00124DCD"/>
    <w:rsid w:val="00125810"/>
    <w:rsid w:val="00126DB2"/>
    <w:rsid w:val="00130CE0"/>
    <w:rsid w:val="00132B8D"/>
    <w:rsid w:val="0013405C"/>
    <w:rsid w:val="00134D1A"/>
    <w:rsid w:val="001354ED"/>
    <w:rsid w:val="00135FE1"/>
    <w:rsid w:val="00136770"/>
    <w:rsid w:val="0013722D"/>
    <w:rsid w:val="00141292"/>
    <w:rsid w:val="001421BE"/>
    <w:rsid w:val="001430F8"/>
    <w:rsid w:val="0014694B"/>
    <w:rsid w:val="001474C7"/>
    <w:rsid w:val="00152599"/>
    <w:rsid w:val="00152CA7"/>
    <w:rsid w:val="0015646A"/>
    <w:rsid w:val="00163C20"/>
    <w:rsid w:val="0016403E"/>
    <w:rsid w:val="00171AF1"/>
    <w:rsid w:val="00174D84"/>
    <w:rsid w:val="00180DBA"/>
    <w:rsid w:val="00181562"/>
    <w:rsid w:val="00183B49"/>
    <w:rsid w:val="001865EF"/>
    <w:rsid w:val="00194921"/>
    <w:rsid w:val="00194D83"/>
    <w:rsid w:val="0019531D"/>
    <w:rsid w:val="00196A4F"/>
    <w:rsid w:val="00197FF9"/>
    <w:rsid w:val="001A09C6"/>
    <w:rsid w:val="001A452A"/>
    <w:rsid w:val="001A5ECE"/>
    <w:rsid w:val="001B329F"/>
    <w:rsid w:val="001B32A1"/>
    <w:rsid w:val="001B342A"/>
    <w:rsid w:val="001B4E6A"/>
    <w:rsid w:val="001B7BE4"/>
    <w:rsid w:val="001C0768"/>
    <w:rsid w:val="001C1A13"/>
    <w:rsid w:val="001C3B39"/>
    <w:rsid w:val="001C5B38"/>
    <w:rsid w:val="001C7820"/>
    <w:rsid w:val="001D11AF"/>
    <w:rsid w:val="001E12CB"/>
    <w:rsid w:val="001E2C00"/>
    <w:rsid w:val="001E41D1"/>
    <w:rsid w:val="001E6F07"/>
    <w:rsid w:val="001F4265"/>
    <w:rsid w:val="00200E29"/>
    <w:rsid w:val="0020219F"/>
    <w:rsid w:val="002034B0"/>
    <w:rsid w:val="00210088"/>
    <w:rsid w:val="00210F95"/>
    <w:rsid w:val="002129D1"/>
    <w:rsid w:val="0021339A"/>
    <w:rsid w:val="00214E76"/>
    <w:rsid w:val="00215009"/>
    <w:rsid w:val="0022540F"/>
    <w:rsid w:val="002305F8"/>
    <w:rsid w:val="00230FCF"/>
    <w:rsid w:val="00231321"/>
    <w:rsid w:val="002357BC"/>
    <w:rsid w:val="00235FCC"/>
    <w:rsid w:val="002374B2"/>
    <w:rsid w:val="0024045C"/>
    <w:rsid w:val="00240EAF"/>
    <w:rsid w:val="0024264B"/>
    <w:rsid w:val="00242FE0"/>
    <w:rsid w:val="002450F6"/>
    <w:rsid w:val="00246174"/>
    <w:rsid w:val="00247D9A"/>
    <w:rsid w:val="0025164A"/>
    <w:rsid w:val="002516B7"/>
    <w:rsid w:val="0025372E"/>
    <w:rsid w:val="00256BB5"/>
    <w:rsid w:val="00257672"/>
    <w:rsid w:val="00260F65"/>
    <w:rsid w:val="0026283F"/>
    <w:rsid w:val="00263A09"/>
    <w:rsid w:val="00265BCE"/>
    <w:rsid w:val="00266E14"/>
    <w:rsid w:val="00271754"/>
    <w:rsid w:val="00272A07"/>
    <w:rsid w:val="00274422"/>
    <w:rsid w:val="0028676E"/>
    <w:rsid w:val="00286AE9"/>
    <w:rsid w:val="00286C19"/>
    <w:rsid w:val="00286C75"/>
    <w:rsid w:val="002A0B65"/>
    <w:rsid w:val="002A12B5"/>
    <w:rsid w:val="002A4F2F"/>
    <w:rsid w:val="002A54C3"/>
    <w:rsid w:val="002B07B2"/>
    <w:rsid w:val="002B07E8"/>
    <w:rsid w:val="002B36E5"/>
    <w:rsid w:val="002B3946"/>
    <w:rsid w:val="002B6353"/>
    <w:rsid w:val="002C01AE"/>
    <w:rsid w:val="002C3CD6"/>
    <w:rsid w:val="002C4E4C"/>
    <w:rsid w:val="002C574B"/>
    <w:rsid w:val="002C601B"/>
    <w:rsid w:val="002C6A3B"/>
    <w:rsid w:val="002D1235"/>
    <w:rsid w:val="002D36FD"/>
    <w:rsid w:val="002D4DE3"/>
    <w:rsid w:val="002D6247"/>
    <w:rsid w:val="002D6816"/>
    <w:rsid w:val="002E08B4"/>
    <w:rsid w:val="002E0A88"/>
    <w:rsid w:val="002E1385"/>
    <w:rsid w:val="002E153D"/>
    <w:rsid w:val="002E4BAA"/>
    <w:rsid w:val="002E545B"/>
    <w:rsid w:val="002F1DC2"/>
    <w:rsid w:val="002F4922"/>
    <w:rsid w:val="002F6391"/>
    <w:rsid w:val="00302E1A"/>
    <w:rsid w:val="003042A4"/>
    <w:rsid w:val="003120E3"/>
    <w:rsid w:val="00313D28"/>
    <w:rsid w:val="0031488A"/>
    <w:rsid w:val="00321CC3"/>
    <w:rsid w:val="0032333F"/>
    <w:rsid w:val="003263E8"/>
    <w:rsid w:val="003271D4"/>
    <w:rsid w:val="00327883"/>
    <w:rsid w:val="0033084C"/>
    <w:rsid w:val="0033408A"/>
    <w:rsid w:val="003345C3"/>
    <w:rsid w:val="003351C9"/>
    <w:rsid w:val="00337905"/>
    <w:rsid w:val="00341EB1"/>
    <w:rsid w:val="00342F0C"/>
    <w:rsid w:val="00345E43"/>
    <w:rsid w:val="00351C87"/>
    <w:rsid w:val="0035440D"/>
    <w:rsid w:val="00354AA6"/>
    <w:rsid w:val="00365454"/>
    <w:rsid w:val="00367A09"/>
    <w:rsid w:val="003720A0"/>
    <w:rsid w:val="00372FB2"/>
    <w:rsid w:val="00373CD2"/>
    <w:rsid w:val="003801D9"/>
    <w:rsid w:val="0038168E"/>
    <w:rsid w:val="00382B8F"/>
    <w:rsid w:val="00384DB9"/>
    <w:rsid w:val="003930F9"/>
    <w:rsid w:val="00395C37"/>
    <w:rsid w:val="003A06F6"/>
    <w:rsid w:val="003A1D9B"/>
    <w:rsid w:val="003A321E"/>
    <w:rsid w:val="003A373D"/>
    <w:rsid w:val="003A5183"/>
    <w:rsid w:val="003A5226"/>
    <w:rsid w:val="003A5E98"/>
    <w:rsid w:val="003B3E27"/>
    <w:rsid w:val="003B72F3"/>
    <w:rsid w:val="003C5C5E"/>
    <w:rsid w:val="003C682A"/>
    <w:rsid w:val="003D36BC"/>
    <w:rsid w:val="003D44BB"/>
    <w:rsid w:val="003D4911"/>
    <w:rsid w:val="003D4D65"/>
    <w:rsid w:val="003D555F"/>
    <w:rsid w:val="003D6182"/>
    <w:rsid w:val="003E09CE"/>
    <w:rsid w:val="003E1CDB"/>
    <w:rsid w:val="003E3E94"/>
    <w:rsid w:val="003F7995"/>
    <w:rsid w:val="00400E66"/>
    <w:rsid w:val="00402285"/>
    <w:rsid w:val="00402AF7"/>
    <w:rsid w:val="00402C13"/>
    <w:rsid w:val="00406FF5"/>
    <w:rsid w:val="00407234"/>
    <w:rsid w:val="00412E5E"/>
    <w:rsid w:val="00420E77"/>
    <w:rsid w:val="00421EA6"/>
    <w:rsid w:val="0042229C"/>
    <w:rsid w:val="004261C8"/>
    <w:rsid w:val="00434672"/>
    <w:rsid w:val="0043523A"/>
    <w:rsid w:val="00435AE7"/>
    <w:rsid w:val="00437063"/>
    <w:rsid w:val="00441495"/>
    <w:rsid w:val="00445F47"/>
    <w:rsid w:val="0045044D"/>
    <w:rsid w:val="00454E0D"/>
    <w:rsid w:val="00457D28"/>
    <w:rsid w:val="00462671"/>
    <w:rsid w:val="00464B86"/>
    <w:rsid w:val="004759AC"/>
    <w:rsid w:val="004773A3"/>
    <w:rsid w:val="00480936"/>
    <w:rsid w:val="004820F1"/>
    <w:rsid w:val="004825A2"/>
    <w:rsid w:val="004846E9"/>
    <w:rsid w:val="00490C66"/>
    <w:rsid w:val="00490FB6"/>
    <w:rsid w:val="004912F1"/>
    <w:rsid w:val="00491A5A"/>
    <w:rsid w:val="00491AD9"/>
    <w:rsid w:val="004A1B76"/>
    <w:rsid w:val="004A20AA"/>
    <w:rsid w:val="004A7184"/>
    <w:rsid w:val="004B1EBE"/>
    <w:rsid w:val="004B6918"/>
    <w:rsid w:val="004B75A9"/>
    <w:rsid w:val="004B7763"/>
    <w:rsid w:val="004C23D8"/>
    <w:rsid w:val="004C31A0"/>
    <w:rsid w:val="004C5EC7"/>
    <w:rsid w:val="004C6F91"/>
    <w:rsid w:val="004C75FA"/>
    <w:rsid w:val="004C77DC"/>
    <w:rsid w:val="004C7D81"/>
    <w:rsid w:val="004D0401"/>
    <w:rsid w:val="004D49CD"/>
    <w:rsid w:val="004D4BD8"/>
    <w:rsid w:val="004E085E"/>
    <w:rsid w:val="004E1BC4"/>
    <w:rsid w:val="004E26DC"/>
    <w:rsid w:val="004E376C"/>
    <w:rsid w:val="004F2DC4"/>
    <w:rsid w:val="004F574E"/>
    <w:rsid w:val="00501891"/>
    <w:rsid w:val="0050295B"/>
    <w:rsid w:val="00502CE0"/>
    <w:rsid w:val="00505A23"/>
    <w:rsid w:val="00506D75"/>
    <w:rsid w:val="00510636"/>
    <w:rsid w:val="0051165E"/>
    <w:rsid w:val="00515876"/>
    <w:rsid w:val="005160E6"/>
    <w:rsid w:val="00516250"/>
    <w:rsid w:val="00517BA8"/>
    <w:rsid w:val="00521269"/>
    <w:rsid w:val="00522FBC"/>
    <w:rsid w:val="00524FAC"/>
    <w:rsid w:val="005250A4"/>
    <w:rsid w:val="0052584D"/>
    <w:rsid w:val="00531E7D"/>
    <w:rsid w:val="0053678D"/>
    <w:rsid w:val="00542188"/>
    <w:rsid w:val="00543148"/>
    <w:rsid w:val="005464DF"/>
    <w:rsid w:val="00546866"/>
    <w:rsid w:val="00547BEA"/>
    <w:rsid w:val="0055150F"/>
    <w:rsid w:val="00552B0B"/>
    <w:rsid w:val="005575EC"/>
    <w:rsid w:val="00570FAC"/>
    <w:rsid w:val="005727A8"/>
    <w:rsid w:val="00573F13"/>
    <w:rsid w:val="00575689"/>
    <w:rsid w:val="00577B63"/>
    <w:rsid w:val="00583314"/>
    <w:rsid w:val="00590C98"/>
    <w:rsid w:val="00596DE3"/>
    <w:rsid w:val="005A0B57"/>
    <w:rsid w:val="005A7879"/>
    <w:rsid w:val="005B1E93"/>
    <w:rsid w:val="005B3D5E"/>
    <w:rsid w:val="005B5C2E"/>
    <w:rsid w:val="005B61A5"/>
    <w:rsid w:val="005B6B9C"/>
    <w:rsid w:val="005C0F0D"/>
    <w:rsid w:val="005C2FD4"/>
    <w:rsid w:val="005C56E3"/>
    <w:rsid w:val="005C756F"/>
    <w:rsid w:val="005D12BB"/>
    <w:rsid w:val="005D1E6C"/>
    <w:rsid w:val="005D2A70"/>
    <w:rsid w:val="005D3CBB"/>
    <w:rsid w:val="005D4062"/>
    <w:rsid w:val="005D602F"/>
    <w:rsid w:val="005E30C6"/>
    <w:rsid w:val="005F1799"/>
    <w:rsid w:val="005F287F"/>
    <w:rsid w:val="00603EDA"/>
    <w:rsid w:val="006059CA"/>
    <w:rsid w:val="006071D4"/>
    <w:rsid w:val="006072A1"/>
    <w:rsid w:val="00612B12"/>
    <w:rsid w:val="00620626"/>
    <w:rsid w:val="00620B4B"/>
    <w:rsid w:val="00620D64"/>
    <w:rsid w:val="00625D50"/>
    <w:rsid w:val="006347FF"/>
    <w:rsid w:val="006369EF"/>
    <w:rsid w:val="00637B51"/>
    <w:rsid w:val="00646696"/>
    <w:rsid w:val="00656DB7"/>
    <w:rsid w:val="00662D83"/>
    <w:rsid w:val="006679F0"/>
    <w:rsid w:val="00670521"/>
    <w:rsid w:val="0067202A"/>
    <w:rsid w:val="006728E0"/>
    <w:rsid w:val="006759A5"/>
    <w:rsid w:val="00675F20"/>
    <w:rsid w:val="0068134C"/>
    <w:rsid w:val="00684325"/>
    <w:rsid w:val="00684DEA"/>
    <w:rsid w:val="00684EFE"/>
    <w:rsid w:val="00684FC3"/>
    <w:rsid w:val="006852F7"/>
    <w:rsid w:val="00692961"/>
    <w:rsid w:val="00692CE8"/>
    <w:rsid w:val="00693586"/>
    <w:rsid w:val="0069510A"/>
    <w:rsid w:val="00696088"/>
    <w:rsid w:val="006A0011"/>
    <w:rsid w:val="006A0CF7"/>
    <w:rsid w:val="006A1B05"/>
    <w:rsid w:val="006A2511"/>
    <w:rsid w:val="006A2EED"/>
    <w:rsid w:val="006A430D"/>
    <w:rsid w:val="006A5381"/>
    <w:rsid w:val="006A5DB8"/>
    <w:rsid w:val="006B17FF"/>
    <w:rsid w:val="006B1DC0"/>
    <w:rsid w:val="006B3A45"/>
    <w:rsid w:val="006B508D"/>
    <w:rsid w:val="006B650F"/>
    <w:rsid w:val="006B721A"/>
    <w:rsid w:val="006C29C3"/>
    <w:rsid w:val="006C4E29"/>
    <w:rsid w:val="006D0822"/>
    <w:rsid w:val="006D1148"/>
    <w:rsid w:val="006D28B3"/>
    <w:rsid w:val="006D6D8E"/>
    <w:rsid w:val="006E678F"/>
    <w:rsid w:val="006E6DC1"/>
    <w:rsid w:val="006F1104"/>
    <w:rsid w:val="006F3443"/>
    <w:rsid w:val="006F4DB0"/>
    <w:rsid w:val="00702E36"/>
    <w:rsid w:val="0070549D"/>
    <w:rsid w:val="00714CBD"/>
    <w:rsid w:val="00714E27"/>
    <w:rsid w:val="00715E10"/>
    <w:rsid w:val="0071622E"/>
    <w:rsid w:val="00721426"/>
    <w:rsid w:val="00721D32"/>
    <w:rsid w:val="007236F3"/>
    <w:rsid w:val="0072454B"/>
    <w:rsid w:val="0072651C"/>
    <w:rsid w:val="007417CE"/>
    <w:rsid w:val="0074314E"/>
    <w:rsid w:val="00743D42"/>
    <w:rsid w:val="00744498"/>
    <w:rsid w:val="007455CA"/>
    <w:rsid w:val="00747ADB"/>
    <w:rsid w:val="007527DE"/>
    <w:rsid w:val="00753F1F"/>
    <w:rsid w:val="00754469"/>
    <w:rsid w:val="00755152"/>
    <w:rsid w:val="007600C6"/>
    <w:rsid w:val="007605EE"/>
    <w:rsid w:val="00762DB5"/>
    <w:rsid w:val="007655F4"/>
    <w:rsid w:val="00766A43"/>
    <w:rsid w:val="00766CB9"/>
    <w:rsid w:val="007708A8"/>
    <w:rsid w:val="00774FF1"/>
    <w:rsid w:val="00777D8F"/>
    <w:rsid w:val="00777E23"/>
    <w:rsid w:val="00782439"/>
    <w:rsid w:val="00786C8D"/>
    <w:rsid w:val="0078785F"/>
    <w:rsid w:val="00792ED8"/>
    <w:rsid w:val="007933E6"/>
    <w:rsid w:val="007A0989"/>
    <w:rsid w:val="007A180A"/>
    <w:rsid w:val="007A4076"/>
    <w:rsid w:val="007A4DE3"/>
    <w:rsid w:val="007A651E"/>
    <w:rsid w:val="007B1586"/>
    <w:rsid w:val="007C1CBE"/>
    <w:rsid w:val="007C1F88"/>
    <w:rsid w:val="007C2B29"/>
    <w:rsid w:val="007C369A"/>
    <w:rsid w:val="007C478B"/>
    <w:rsid w:val="007C719C"/>
    <w:rsid w:val="007C77BA"/>
    <w:rsid w:val="007C7AE4"/>
    <w:rsid w:val="007D6134"/>
    <w:rsid w:val="007D687A"/>
    <w:rsid w:val="007D6DD5"/>
    <w:rsid w:val="007D757F"/>
    <w:rsid w:val="007E2D7B"/>
    <w:rsid w:val="007F66B9"/>
    <w:rsid w:val="00801EB9"/>
    <w:rsid w:val="00811E1F"/>
    <w:rsid w:val="00813F12"/>
    <w:rsid w:val="0081509B"/>
    <w:rsid w:val="00816815"/>
    <w:rsid w:val="00820838"/>
    <w:rsid w:val="008216C0"/>
    <w:rsid w:val="00823449"/>
    <w:rsid w:val="00825A0D"/>
    <w:rsid w:val="008262BA"/>
    <w:rsid w:val="00830963"/>
    <w:rsid w:val="00832D1B"/>
    <w:rsid w:val="008334F6"/>
    <w:rsid w:val="0083389A"/>
    <w:rsid w:val="00840332"/>
    <w:rsid w:val="00840E31"/>
    <w:rsid w:val="008411A6"/>
    <w:rsid w:val="008428D3"/>
    <w:rsid w:val="00842E1B"/>
    <w:rsid w:val="008436D2"/>
    <w:rsid w:val="00843DC7"/>
    <w:rsid w:val="008446DB"/>
    <w:rsid w:val="0084477E"/>
    <w:rsid w:val="00846A64"/>
    <w:rsid w:val="0085503D"/>
    <w:rsid w:val="0085683A"/>
    <w:rsid w:val="00860009"/>
    <w:rsid w:val="00864040"/>
    <w:rsid w:val="00864529"/>
    <w:rsid w:val="00864F59"/>
    <w:rsid w:val="0086623A"/>
    <w:rsid w:val="0087224F"/>
    <w:rsid w:val="008829FB"/>
    <w:rsid w:val="0088373D"/>
    <w:rsid w:val="00894810"/>
    <w:rsid w:val="00896DA9"/>
    <w:rsid w:val="00897628"/>
    <w:rsid w:val="00897BC4"/>
    <w:rsid w:val="008A3715"/>
    <w:rsid w:val="008A374C"/>
    <w:rsid w:val="008B6080"/>
    <w:rsid w:val="008B69C0"/>
    <w:rsid w:val="008C4B72"/>
    <w:rsid w:val="008C6B62"/>
    <w:rsid w:val="008C722B"/>
    <w:rsid w:val="008D4D88"/>
    <w:rsid w:val="008E157B"/>
    <w:rsid w:val="008E3B10"/>
    <w:rsid w:val="008E4798"/>
    <w:rsid w:val="008E5090"/>
    <w:rsid w:val="008F13AC"/>
    <w:rsid w:val="008F2D23"/>
    <w:rsid w:val="008F6BB1"/>
    <w:rsid w:val="008F6C68"/>
    <w:rsid w:val="00902D31"/>
    <w:rsid w:val="009055A5"/>
    <w:rsid w:val="00905C15"/>
    <w:rsid w:val="00906BDF"/>
    <w:rsid w:val="00907C74"/>
    <w:rsid w:val="00910FCD"/>
    <w:rsid w:val="00911A43"/>
    <w:rsid w:val="00913AB1"/>
    <w:rsid w:val="00914837"/>
    <w:rsid w:val="009162E6"/>
    <w:rsid w:val="009163E3"/>
    <w:rsid w:val="00916E41"/>
    <w:rsid w:val="00921B88"/>
    <w:rsid w:val="00922F3D"/>
    <w:rsid w:val="00923578"/>
    <w:rsid w:val="009304E5"/>
    <w:rsid w:val="00935C69"/>
    <w:rsid w:val="009414FD"/>
    <w:rsid w:val="0094214F"/>
    <w:rsid w:val="00943113"/>
    <w:rsid w:val="00945A93"/>
    <w:rsid w:val="0095119C"/>
    <w:rsid w:val="009527A5"/>
    <w:rsid w:val="009528F8"/>
    <w:rsid w:val="00954ED8"/>
    <w:rsid w:val="009557F9"/>
    <w:rsid w:val="00955B02"/>
    <w:rsid w:val="00961440"/>
    <w:rsid w:val="0096176C"/>
    <w:rsid w:val="009626F4"/>
    <w:rsid w:val="00965D5A"/>
    <w:rsid w:val="00972A0E"/>
    <w:rsid w:val="00973A08"/>
    <w:rsid w:val="009750E0"/>
    <w:rsid w:val="0097538C"/>
    <w:rsid w:val="00977630"/>
    <w:rsid w:val="009778A1"/>
    <w:rsid w:val="0098114D"/>
    <w:rsid w:val="00984625"/>
    <w:rsid w:val="009860E2"/>
    <w:rsid w:val="00986CC6"/>
    <w:rsid w:val="00987FC3"/>
    <w:rsid w:val="00990397"/>
    <w:rsid w:val="00995637"/>
    <w:rsid w:val="009A2CF2"/>
    <w:rsid w:val="009A33DA"/>
    <w:rsid w:val="009A7F2A"/>
    <w:rsid w:val="009B402E"/>
    <w:rsid w:val="009C3A4E"/>
    <w:rsid w:val="009C3C46"/>
    <w:rsid w:val="009D280F"/>
    <w:rsid w:val="009D29BE"/>
    <w:rsid w:val="009D6F94"/>
    <w:rsid w:val="009E2586"/>
    <w:rsid w:val="009E2A23"/>
    <w:rsid w:val="009E5CCD"/>
    <w:rsid w:val="009F394D"/>
    <w:rsid w:val="009F78E9"/>
    <w:rsid w:val="00A00F03"/>
    <w:rsid w:val="00A012BB"/>
    <w:rsid w:val="00A05E30"/>
    <w:rsid w:val="00A10B93"/>
    <w:rsid w:val="00A10FB3"/>
    <w:rsid w:val="00A13FB2"/>
    <w:rsid w:val="00A16056"/>
    <w:rsid w:val="00A2147C"/>
    <w:rsid w:val="00A2292D"/>
    <w:rsid w:val="00A26F01"/>
    <w:rsid w:val="00A33225"/>
    <w:rsid w:val="00A36D9B"/>
    <w:rsid w:val="00A40D88"/>
    <w:rsid w:val="00A44EF2"/>
    <w:rsid w:val="00A46538"/>
    <w:rsid w:val="00A51F22"/>
    <w:rsid w:val="00A53386"/>
    <w:rsid w:val="00A5661D"/>
    <w:rsid w:val="00A572C1"/>
    <w:rsid w:val="00A60CD4"/>
    <w:rsid w:val="00A6377A"/>
    <w:rsid w:val="00A6399C"/>
    <w:rsid w:val="00A70AF2"/>
    <w:rsid w:val="00A70D4F"/>
    <w:rsid w:val="00A75A3D"/>
    <w:rsid w:val="00A8013C"/>
    <w:rsid w:val="00A80433"/>
    <w:rsid w:val="00A8211E"/>
    <w:rsid w:val="00A90B51"/>
    <w:rsid w:val="00A9600C"/>
    <w:rsid w:val="00A9728C"/>
    <w:rsid w:val="00AA1953"/>
    <w:rsid w:val="00AA2CEE"/>
    <w:rsid w:val="00AB1ECE"/>
    <w:rsid w:val="00AB22CE"/>
    <w:rsid w:val="00AB51F8"/>
    <w:rsid w:val="00AB7C74"/>
    <w:rsid w:val="00AC161D"/>
    <w:rsid w:val="00AC408A"/>
    <w:rsid w:val="00AC5F9D"/>
    <w:rsid w:val="00AC6371"/>
    <w:rsid w:val="00AD1DF2"/>
    <w:rsid w:val="00AD2FE4"/>
    <w:rsid w:val="00AD339C"/>
    <w:rsid w:val="00AD465A"/>
    <w:rsid w:val="00AD68D9"/>
    <w:rsid w:val="00AE2F1F"/>
    <w:rsid w:val="00AE37DF"/>
    <w:rsid w:val="00AE3A83"/>
    <w:rsid w:val="00AE4063"/>
    <w:rsid w:val="00AF05FD"/>
    <w:rsid w:val="00B01830"/>
    <w:rsid w:val="00B01D66"/>
    <w:rsid w:val="00B04401"/>
    <w:rsid w:val="00B05794"/>
    <w:rsid w:val="00B07D0E"/>
    <w:rsid w:val="00B11253"/>
    <w:rsid w:val="00B13C09"/>
    <w:rsid w:val="00B13F2F"/>
    <w:rsid w:val="00B14A5C"/>
    <w:rsid w:val="00B17A27"/>
    <w:rsid w:val="00B21B9E"/>
    <w:rsid w:val="00B21E7D"/>
    <w:rsid w:val="00B23D7B"/>
    <w:rsid w:val="00B24896"/>
    <w:rsid w:val="00B30747"/>
    <w:rsid w:val="00B32A3F"/>
    <w:rsid w:val="00B33D5C"/>
    <w:rsid w:val="00B35454"/>
    <w:rsid w:val="00B36576"/>
    <w:rsid w:val="00B43A05"/>
    <w:rsid w:val="00B44407"/>
    <w:rsid w:val="00B450B5"/>
    <w:rsid w:val="00B46887"/>
    <w:rsid w:val="00B52DE1"/>
    <w:rsid w:val="00B52EB6"/>
    <w:rsid w:val="00B54599"/>
    <w:rsid w:val="00B56309"/>
    <w:rsid w:val="00B56EF7"/>
    <w:rsid w:val="00B61D16"/>
    <w:rsid w:val="00B63396"/>
    <w:rsid w:val="00B64C18"/>
    <w:rsid w:val="00B71738"/>
    <w:rsid w:val="00B71F74"/>
    <w:rsid w:val="00B74B36"/>
    <w:rsid w:val="00B76D7E"/>
    <w:rsid w:val="00B77157"/>
    <w:rsid w:val="00B77E77"/>
    <w:rsid w:val="00B80D17"/>
    <w:rsid w:val="00B826CD"/>
    <w:rsid w:val="00B85B80"/>
    <w:rsid w:val="00B86B3E"/>
    <w:rsid w:val="00B906E3"/>
    <w:rsid w:val="00B918DC"/>
    <w:rsid w:val="00B9514C"/>
    <w:rsid w:val="00B956B3"/>
    <w:rsid w:val="00B95975"/>
    <w:rsid w:val="00B95CC8"/>
    <w:rsid w:val="00BA116F"/>
    <w:rsid w:val="00BB025F"/>
    <w:rsid w:val="00BB26BD"/>
    <w:rsid w:val="00BB3DDE"/>
    <w:rsid w:val="00BB4088"/>
    <w:rsid w:val="00BC088A"/>
    <w:rsid w:val="00BC0B3C"/>
    <w:rsid w:val="00BD4CAC"/>
    <w:rsid w:val="00BD6DCB"/>
    <w:rsid w:val="00BD7DD2"/>
    <w:rsid w:val="00BE37D7"/>
    <w:rsid w:val="00BE38FE"/>
    <w:rsid w:val="00BE7F32"/>
    <w:rsid w:val="00BF2DF0"/>
    <w:rsid w:val="00BF30C8"/>
    <w:rsid w:val="00BF365E"/>
    <w:rsid w:val="00BF4F09"/>
    <w:rsid w:val="00BF7F92"/>
    <w:rsid w:val="00C05557"/>
    <w:rsid w:val="00C05E6B"/>
    <w:rsid w:val="00C06763"/>
    <w:rsid w:val="00C07A88"/>
    <w:rsid w:val="00C10133"/>
    <w:rsid w:val="00C159F7"/>
    <w:rsid w:val="00C177B5"/>
    <w:rsid w:val="00C214AF"/>
    <w:rsid w:val="00C21B3F"/>
    <w:rsid w:val="00C22CE0"/>
    <w:rsid w:val="00C23F57"/>
    <w:rsid w:val="00C3041D"/>
    <w:rsid w:val="00C32873"/>
    <w:rsid w:val="00C33D9F"/>
    <w:rsid w:val="00C34C42"/>
    <w:rsid w:val="00C34C43"/>
    <w:rsid w:val="00C4172C"/>
    <w:rsid w:val="00C42B84"/>
    <w:rsid w:val="00C4512C"/>
    <w:rsid w:val="00C46E50"/>
    <w:rsid w:val="00C507EB"/>
    <w:rsid w:val="00C50B1F"/>
    <w:rsid w:val="00C63045"/>
    <w:rsid w:val="00C66864"/>
    <w:rsid w:val="00C66A3E"/>
    <w:rsid w:val="00C7034E"/>
    <w:rsid w:val="00C70B30"/>
    <w:rsid w:val="00C71711"/>
    <w:rsid w:val="00C81AE2"/>
    <w:rsid w:val="00C81C5D"/>
    <w:rsid w:val="00C81FB0"/>
    <w:rsid w:val="00C8646A"/>
    <w:rsid w:val="00C92D5B"/>
    <w:rsid w:val="00C979DC"/>
    <w:rsid w:val="00CA269A"/>
    <w:rsid w:val="00CB0821"/>
    <w:rsid w:val="00CB1E42"/>
    <w:rsid w:val="00CB2A85"/>
    <w:rsid w:val="00CB2B4B"/>
    <w:rsid w:val="00CB3823"/>
    <w:rsid w:val="00CB4FF1"/>
    <w:rsid w:val="00CB597E"/>
    <w:rsid w:val="00CC06E4"/>
    <w:rsid w:val="00CC1394"/>
    <w:rsid w:val="00CC289B"/>
    <w:rsid w:val="00CC534B"/>
    <w:rsid w:val="00CC7070"/>
    <w:rsid w:val="00CD6895"/>
    <w:rsid w:val="00CE2685"/>
    <w:rsid w:val="00CE2DFA"/>
    <w:rsid w:val="00CE5370"/>
    <w:rsid w:val="00CE5A15"/>
    <w:rsid w:val="00CE76F3"/>
    <w:rsid w:val="00CF0D6A"/>
    <w:rsid w:val="00CF3BAB"/>
    <w:rsid w:val="00CF410C"/>
    <w:rsid w:val="00CF4936"/>
    <w:rsid w:val="00CF704B"/>
    <w:rsid w:val="00D007D6"/>
    <w:rsid w:val="00D032A3"/>
    <w:rsid w:val="00D06A50"/>
    <w:rsid w:val="00D177A4"/>
    <w:rsid w:val="00D23549"/>
    <w:rsid w:val="00D23D16"/>
    <w:rsid w:val="00D240F2"/>
    <w:rsid w:val="00D25607"/>
    <w:rsid w:val="00D256E3"/>
    <w:rsid w:val="00D272AF"/>
    <w:rsid w:val="00D3105D"/>
    <w:rsid w:val="00D32820"/>
    <w:rsid w:val="00D3309D"/>
    <w:rsid w:val="00D3454E"/>
    <w:rsid w:val="00D34CD1"/>
    <w:rsid w:val="00D367DC"/>
    <w:rsid w:val="00D36C25"/>
    <w:rsid w:val="00D37E2A"/>
    <w:rsid w:val="00D432E5"/>
    <w:rsid w:val="00D44309"/>
    <w:rsid w:val="00D44FD7"/>
    <w:rsid w:val="00D50035"/>
    <w:rsid w:val="00D5292F"/>
    <w:rsid w:val="00D53D45"/>
    <w:rsid w:val="00D61314"/>
    <w:rsid w:val="00D64495"/>
    <w:rsid w:val="00D64959"/>
    <w:rsid w:val="00D7141E"/>
    <w:rsid w:val="00D825E5"/>
    <w:rsid w:val="00D826CF"/>
    <w:rsid w:val="00D84E84"/>
    <w:rsid w:val="00D90509"/>
    <w:rsid w:val="00D916C1"/>
    <w:rsid w:val="00DA0484"/>
    <w:rsid w:val="00DA7FE9"/>
    <w:rsid w:val="00DC073A"/>
    <w:rsid w:val="00DC22FB"/>
    <w:rsid w:val="00DC316E"/>
    <w:rsid w:val="00DC4975"/>
    <w:rsid w:val="00DD0CF3"/>
    <w:rsid w:val="00DD1BC8"/>
    <w:rsid w:val="00DD6290"/>
    <w:rsid w:val="00DE558D"/>
    <w:rsid w:val="00DF4C4A"/>
    <w:rsid w:val="00DF5666"/>
    <w:rsid w:val="00E0542A"/>
    <w:rsid w:val="00E05835"/>
    <w:rsid w:val="00E06060"/>
    <w:rsid w:val="00E105C9"/>
    <w:rsid w:val="00E1186D"/>
    <w:rsid w:val="00E125EC"/>
    <w:rsid w:val="00E211E9"/>
    <w:rsid w:val="00E21357"/>
    <w:rsid w:val="00E3563C"/>
    <w:rsid w:val="00E414FA"/>
    <w:rsid w:val="00E50F58"/>
    <w:rsid w:val="00E51DC5"/>
    <w:rsid w:val="00E604F5"/>
    <w:rsid w:val="00E62C58"/>
    <w:rsid w:val="00E65AF3"/>
    <w:rsid w:val="00E66EAB"/>
    <w:rsid w:val="00E735C0"/>
    <w:rsid w:val="00E75531"/>
    <w:rsid w:val="00E75DC6"/>
    <w:rsid w:val="00E84D52"/>
    <w:rsid w:val="00E854CA"/>
    <w:rsid w:val="00E8556A"/>
    <w:rsid w:val="00E8765E"/>
    <w:rsid w:val="00E87F1B"/>
    <w:rsid w:val="00E92B07"/>
    <w:rsid w:val="00E95017"/>
    <w:rsid w:val="00E95B6E"/>
    <w:rsid w:val="00EA0B22"/>
    <w:rsid w:val="00EA2802"/>
    <w:rsid w:val="00EA642B"/>
    <w:rsid w:val="00EB0702"/>
    <w:rsid w:val="00EB1597"/>
    <w:rsid w:val="00EB761C"/>
    <w:rsid w:val="00EC0765"/>
    <w:rsid w:val="00EC17E0"/>
    <w:rsid w:val="00EC4258"/>
    <w:rsid w:val="00EC444A"/>
    <w:rsid w:val="00ED1986"/>
    <w:rsid w:val="00ED2A1A"/>
    <w:rsid w:val="00ED7AE0"/>
    <w:rsid w:val="00ED7B3C"/>
    <w:rsid w:val="00EE1098"/>
    <w:rsid w:val="00EF3000"/>
    <w:rsid w:val="00EF3C65"/>
    <w:rsid w:val="00EF4A6A"/>
    <w:rsid w:val="00EF61F1"/>
    <w:rsid w:val="00EF7943"/>
    <w:rsid w:val="00F013B7"/>
    <w:rsid w:val="00F01B30"/>
    <w:rsid w:val="00F02A1E"/>
    <w:rsid w:val="00F0591C"/>
    <w:rsid w:val="00F1152E"/>
    <w:rsid w:val="00F12FEF"/>
    <w:rsid w:val="00F205E6"/>
    <w:rsid w:val="00F20E48"/>
    <w:rsid w:val="00F23C61"/>
    <w:rsid w:val="00F246AA"/>
    <w:rsid w:val="00F26E7D"/>
    <w:rsid w:val="00F4260D"/>
    <w:rsid w:val="00F53E3C"/>
    <w:rsid w:val="00F54683"/>
    <w:rsid w:val="00F54B46"/>
    <w:rsid w:val="00F54ECA"/>
    <w:rsid w:val="00F603F4"/>
    <w:rsid w:val="00F60967"/>
    <w:rsid w:val="00F61008"/>
    <w:rsid w:val="00F63EDF"/>
    <w:rsid w:val="00F65618"/>
    <w:rsid w:val="00F677A2"/>
    <w:rsid w:val="00F70005"/>
    <w:rsid w:val="00F72431"/>
    <w:rsid w:val="00F74B63"/>
    <w:rsid w:val="00F756CE"/>
    <w:rsid w:val="00F766AC"/>
    <w:rsid w:val="00F76707"/>
    <w:rsid w:val="00F809A0"/>
    <w:rsid w:val="00F82284"/>
    <w:rsid w:val="00F86838"/>
    <w:rsid w:val="00F879AE"/>
    <w:rsid w:val="00F90992"/>
    <w:rsid w:val="00F90E27"/>
    <w:rsid w:val="00F95A36"/>
    <w:rsid w:val="00F963FC"/>
    <w:rsid w:val="00F96DFB"/>
    <w:rsid w:val="00FA0B41"/>
    <w:rsid w:val="00FA0E50"/>
    <w:rsid w:val="00FA2F25"/>
    <w:rsid w:val="00FA724B"/>
    <w:rsid w:val="00FA7E86"/>
    <w:rsid w:val="00FB0199"/>
    <w:rsid w:val="00FB3323"/>
    <w:rsid w:val="00FB3F92"/>
    <w:rsid w:val="00FB49BE"/>
    <w:rsid w:val="00FB5E27"/>
    <w:rsid w:val="00FB7625"/>
    <w:rsid w:val="00FC2F9E"/>
    <w:rsid w:val="00FC42C4"/>
    <w:rsid w:val="00FC4465"/>
    <w:rsid w:val="00FD07B9"/>
    <w:rsid w:val="00FD6C5B"/>
    <w:rsid w:val="00FE589D"/>
    <w:rsid w:val="00FF5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7E08A"/>
  <w15:docId w15:val="{F2358076-55BA-E74A-9946-3695731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823449"/>
    <w:rPr>
      <w:sz w:val="24"/>
      <w:szCs w:val="24"/>
      <w:lang w:val="sk-SK" w:eastAsia="sk-SK"/>
    </w:rPr>
  </w:style>
  <w:style w:type="paragraph" w:styleId="Nadpis1">
    <w:name w:val="heading 1"/>
    <w:basedOn w:val="Normlny"/>
    <w:next w:val="Body"/>
    <w:link w:val="Nadpis1Char"/>
    <w:qFormat/>
    <w:rsid w:val="00B85B80"/>
    <w:pPr>
      <w:keepNext/>
      <w:pageBreakBefore/>
      <w:numPr>
        <w:numId w:val="2"/>
      </w:numPr>
      <w:spacing w:before="240" w:after="240"/>
      <w:outlineLvl w:val="0"/>
    </w:pPr>
    <w:rPr>
      <w:rFonts w:ascii="Arial" w:hAnsi="Arial"/>
      <w:b/>
      <w:color w:val="000000"/>
      <w:sz w:val="36"/>
      <w:szCs w:val="20"/>
      <w:lang w:eastAsia="en-US"/>
    </w:rPr>
  </w:style>
  <w:style w:type="paragraph" w:styleId="Nadpis2">
    <w:name w:val="heading 2"/>
    <w:basedOn w:val="Nadpis1"/>
    <w:next w:val="Body"/>
    <w:qFormat/>
    <w:rsid w:val="00B85B80"/>
    <w:pPr>
      <w:pageBreakBefore w:val="0"/>
      <w:numPr>
        <w:ilvl w:val="1"/>
      </w:numPr>
      <w:spacing w:before="360"/>
      <w:outlineLvl w:val="1"/>
    </w:pPr>
    <w:rPr>
      <w:bCs/>
      <w:sz w:val="32"/>
    </w:rPr>
  </w:style>
  <w:style w:type="paragraph" w:styleId="Nadpis3">
    <w:name w:val="heading 3"/>
    <w:basedOn w:val="Nadpis2"/>
    <w:next w:val="Body"/>
    <w:qFormat/>
    <w:rsid w:val="00B85B80"/>
    <w:pPr>
      <w:numPr>
        <w:ilvl w:val="2"/>
      </w:numPr>
      <w:spacing w:before="120" w:after="120"/>
      <w:outlineLvl w:val="2"/>
    </w:pPr>
    <w:rPr>
      <w:bCs w:val="0"/>
      <w:sz w:val="28"/>
    </w:rPr>
  </w:style>
  <w:style w:type="paragraph" w:styleId="Nadpis4">
    <w:name w:val="heading 4"/>
    <w:basedOn w:val="Nadpis3"/>
    <w:next w:val="Body"/>
    <w:qFormat/>
    <w:rsid w:val="00B85B80"/>
    <w:pPr>
      <w:numPr>
        <w:ilvl w:val="3"/>
      </w:numPr>
      <w:outlineLvl w:val="3"/>
    </w:pPr>
    <w:rPr>
      <w:bCs/>
      <w:sz w:val="24"/>
    </w:rPr>
  </w:style>
  <w:style w:type="paragraph" w:styleId="Nadpis5">
    <w:name w:val="heading 5"/>
    <w:basedOn w:val="Nadpis4"/>
    <w:next w:val="Body"/>
    <w:qFormat/>
    <w:rsid w:val="00B85B80"/>
    <w:pPr>
      <w:numPr>
        <w:ilvl w:val="4"/>
        <w:numId w:val="3"/>
      </w:numPr>
      <w:tabs>
        <w:tab w:val="num" w:pos="1560"/>
      </w:tabs>
      <w:ind w:left="1560" w:hanging="1276"/>
      <w:outlineLvl w:val="4"/>
    </w:pPr>
    <w:rPr>
      <w:bCs w:val="0"/>
      <w:i/>
      <w:iCs/>
      <w:sz w:val="22"/>
      <w:szCs w:val="26"/>
    </w:rPr>
  </w:style>
  <w:style w:type="paragraph" w:styleId="Nadpis6">
    <w:name w:val="heading 6"/>
    <w:basedOn w:val="Normlny"/>
    <w:next w:val="Normlny"/>
    <w:qFormat/>
    <w:rsid w:val="00B85B80"/>
    <w:pPr>
      <w:spacing w:before="26" w:after="26"/>
      <w:outlineLvl w:val="5"/>
    </w:pPr>
    <w:rPr>
      <w:rFonts w:ascii="CG Times (W1)" w:hAnsi="CG Times (W1)"/>
      <w:sz w:val="20"/>
      <w:szCs w:val="20"/>
      <w:u w:val="single"/>
      <w:lang w:val="en-US" w:eastAsia="en-US"/>
    </w:rPr>
  </w:style>
  <w:style w:type="paragraph" w:styleId="Nadpis7">
    <w:name w:val="heading 7"/>
    <w:basedOn w:val="Normlny"/>
    <w:next w:val="Normlny"/>
    <w:qFormat/>
    <w:rsid w:val="00B85B80"/>
    <w:pPr>
      <w:spacing w:before="26" w:after="26"/>
      <w:outlineLvl w:val="6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8">
    <w:name w:val="heading 8"/>
    <w:basedOn w:val="Normlny"/>
    <w:next w:val="Normlny"/>
    <w:qFormat/>
    <w:rsid w:val="00B85B80"/>
    <w:pPr>
      <w:spacing w:before="26" w:after="26"/>
      <w:outlineLvl w:val="7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9">
    <w:name w:val="heading 9"/>
    <w:basedOn w:val="Normlny"/>
    <w:next w:val="Normlny"/>
    <w:qFormat/>
    <w:rsid w:val="00B85B80"/>
    <w:pPr>
      <w:spacing w:before="26" w:after="26"/>
      <w:outlineLvl w:val="8"/>
    </w:pPr>
    <w:rPr>
      <w:rFonts w:ascii="CG Times (W1)" w:hAnsi="CG Times (W1)"/>
      <w:i/>
      <w:sz w:val="20"/>
      <w:szCs w:val="20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paragraph" w:styleId="Pta">
    <w:name w:val="footer"/>
    <w:basedOn w:val="Normlny"/>
    <w:link w:val="PtaChar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character" w:styleId="slostrany">
    <w:name w:val="page number"/>
    <w:basedOn w:val="Predvolenpsmoodseku"/>
    <w:rsid w:val="00B85B80"/>
  </w:style>
  <w:style w:type="paragraph" w:styleId="Zkladntext2">
    <w:name w:val="Body Text 2"/>
    <w:basedOn w:val="Normlny"/>
    <w:rsid w:val="00B85B80"/>
    <w:pPr>
      <w:framePr w:w="1731" w:h="566" w:hSpace="141" w:wrap="around" w:vAnchor="page" w:hAnchor="page" w:x="7631" w:y="1009"/>
      <w:spacing w:before="26" w:after="26"/>
    </w:pPr>
    <w:rPr>
      <w:rFonts w:ascii="Arial" w:hAnsi="Arial"/>
      <w:b/>
      <w:szCs w:val="20"/>
      <w:lang w:eastAsia="zh-CN"/>
    </w:rPr>
  </w:style>
  <w:style w:type="character" w:styleId="Hypertextovprepojenie">
    <w:name w:val="Hyperlink"/>
    <w:basedOn w:val="Predvolenpsmoodseku"/>
    <w:rsid w:val="00B85B80"/>
    <w:rPr>
      <w:color w:val="0000FF"/>
      <w:u w:val="single"/>
    </w:rPr>
  </w:style>
  <w:style w:type="paragraph" w:customStyle="1" w:styleId="Body">
    <w:name w:val="Body"/>
    <w:basedOn w:val="Normlny"/>
    <w:rsid w:val="00B85B80"/>
    <w:pPr>
      <w:spacing w:after="120"/>
      <w:ind w:left="851"/>
      <w:jc w:val="both"/>
    </w:pPr>
    <w:rPr>
      <w:rFonts w:ascii="Arial" w:hAnsi="Arial"/>
      <w:szCs w:val="20"/>
      <w:lang w:eastAsia="en-US"/>
    </w:rPr>
  </w:style>
  <w:style w:type="paragraph" w:customStyle="1" w:styleId="BodyBulet1">
    <w:name w:val="BodyBulet1"/>
    <w:basedOn w:val="Body"/>
    <w:rsid w:val="00B85B80"/>
    <w:pPr>
      <w:numPr>
        <w:numId w:val="1"/>
      </w:numPr>
      <w:tabs>
        <w:tab w:val="clear" w:pos="1571"/>
        <w:tab w:val="num" w:pos="1276"/>
      </w:tabs>
      <w:ind w:left="1276" w:hanging="425"/>
    </w:pPr>
  </w:style>
  <w:style w:type="paragraph" w:styleId="Obsah1">
    <w:name w:val="toc 1"/>
    <w:basedOn w:val="Normlny"/>
    <w:next w:val="Normlny"/>
    <w:uiPriority w:val="39"/>
    <w:rsid w:val="00B85B80"/>
    <w:pPr>
      <w:tabs>
        <w:tab w:val="left" w:pos="480"/>
        <w:tab w:val="right" w:leader="dot" w:pos="9639"/>
      </w:tabs>
      <w:spacing w:before="120" w:after="120"/>
    </w:pPr>
    <w:rPr>
      <w:rFonts w:ascii="Arial" w:hAnsi="Arial"/>
      <w:b/>
      <w:bCs/>
      <w:caps/>
      <w:sz w:val="32"/>
      <w:lang w:eastAsia="zh-CN"/>
    </w:rPr>
  </w:style>
  <w:style w:type="paragraph" w:customStyle="1" w:styleId="texttelo">
    <w:name w:val="text telo"/>
    <w:basedOn w:val="Normlny"/>
    <w:rsid w:val="00B85B80"/>
    <w:pPr>
      <w:ind w:left="709"/>
      <w:jc w:val="both"/>
    </w:pPr>
    <w:rPr>
      <w:rFonts w:ascii="Arial" w:hAnsi="Arial"/>
      <w:szCs w:val="20"/>
      <w:lang w:eastAsia="zh-CN"/>
    </w:rPr>
  </w:style>
  <w:style w:type="paragraph" w:styleId="Obsah2">
    <w:name w:val="toc 2"/>
    <w:basedOn w:val="Normlny"/>
    <w:next w:val="Normlny"/>
    <w:autoRedefine/>
    <w:uiPriority w:val="39"/>
    <w:rsid w:val="00A012BB"/>
    <w:pPr>
      <w:tabs>
        <w:tab w:val="left" w:pos="960"/>
        <w:tab w:val="right" w:leader="dot" w:pos="9627"/>
      </w:tabs>
      <w:ind w:left="240"/>
    </w:pPr>
    <w:rPr>
      <w:rFonts w:ascii="Arial" w:hAnsi="Arial" w:cs="Arial"/>
      <w:noProof/>
      <w:szCs w:val="20"/>
      <w:lang w:eastAsia="en-US"/>
    </w:rPr>
  </w:style>
  <w:style w:type="paragraph" w:styleId="Obsah3">
    <w:name w:val="toc 3"/>
    <w:basedOn w:val="Normlny"/>
    <w:next w:val="Normlny"/>
    <w:autoRedefine/>
    <w:uiPriority w:val="39"/>
    <w:rsid w:val="00B85B80"/>
    <w:pPr>
      <w:ind w:left="480"/>
    </w:pPr>
    <w:rPr>
      <w:rFonts w:ascii="Arial" w:hAnsi="Arial"/>
      <w:szCs w:val="20"/>
      <w:lang w:eastAsia="en-US"/>
    </w:rPr>
  </w:style>
  <w:style w:type="paragraph" w:styleId="Obsah4">
    <w:name w:val="toc 4"/>
    <w:basedOn w:val="Normlny"/>
    <w:next w:val="Normlny"/>
    <w:autoRedefine/>
    <w:semiHidden/>
    <w:rsid w:val="00B85B80"/>
    <w:pPr>
      <w:ind w:left="720"/>
    </w:pPr>
  </w:style>
  <w:style w:type="paragraph" w:styleId="Obsah5">
    <w:name w:val="toc 5"/>
    <w:basedOn w:val="Normlny"/>
    <w:next w:val="Normlny"/>
    <w:autoRedefine/>
    <w:semiHidden/>
    <w:rsid w:val="00B85B80"/>
    <w:pPr>
      <w:ind w:left="960"/>
    </w:pPr>
  </w:style>
  <w:style w:type="paragraph" w:styleId="Obsah6">
    <w:name w:val="toc 6"/>
    <w:basedOn w:val="Normlny"/>
    <w:next w:val="Normlny"/>
    <w:autoRedefine/>
    <w:semiHidden/>
    <w:rsid w:val="00B85B80"/>
    <w:pPr>
      <w:ind w:left="1200"/>
    </w:pPr>
  </w:style>
  <w:style w:type="paragraph" w:styleId="Obsah7">
    <w:name w:val="toc 7"/>
    <w:basedOn w:val="Normlny"/>
    <w:next w:val="Normlny"/>
    <w:autoRedefine/>
    <w:semiHidden/>
    <w:rsid w:val="00B85B80"/>
    <w:pPr>
      <w:ind w:left="1440"/>
    </w:pPr>
  </w:style>
  <w:style w:type="paragraph" w:styleId="Obsah8">
    <w:name w:val="toc 8"/>
    <w:basedOn w:val="Normlny"/>
    <w:next w:val="Normlny"/>
    <w:autoRedefine/>
    <w:semiHidden/>
    <w:rsid w:val="00B85B80"/>
    <w:pPr>
      <w:ind w:left="1680"/>
    </w:pPr>
  </w:style>
  <w:style w:type="paragraph" w:styleId="Obsah9">
    <w:name w:val="toc 9"/>
    <w:basedOn w:val="Normlny"/>
    <w:next w:val="Normlny"/>
    <w:autoRedefine/>
    <w:semiHidden/>
    <w:rsid w:val="00B85B80"/>
    <w:pPr>
      <w:ind w:left="1920"/>
    </w:pPr>
  </w:style>
  <w:style w:type="character" w:styleId="PouitHypertextovPrepojenie">
    <w:name w:val="FollowedHyperlink"/>
    <w:basedOn w:val="Predvolenpsmoodseku"/>
    <w:rsid w:val="00B85B80"/>
    <w:rPr>
      <w:color w:val="800080"/>
      <w:u w:val="single"/>
    </w:rPr>
  </w:style>
  <w:style w:type="paragraph" w:styleId="Normlnysozarkami">
    <w:name w:val="Normal Indent"/>
    <w:basedOn w:val="Normlny"/>
    <w:rsid w:val="00B85B80"/>
    <w:pPr>
      <w:spacing w:before="60" w:after="60"/>
      <w:ind w:left="1069" w:hanging="360"/>
    </w:pPr>
    <w:rPr>
      <w:rFonts w:ascii="Arial" w:hAnsi="Arial"/>
      <w:sz w:val="22"/>
      <w:szCs w:val="20"/>
      <w:lang w:val="en-US" w:eastAsia="en-US"/>
    </w:rPr>
  </w:style>
  <w:style w:type="paragraph" w:styleId="slovanzoznam2">
    <w:name w:val="List Number 2"/>
    <w:basedOn w:val="Normlny"/>
    <w:rsid w:val="00B85B80"/>
    <w:rPr>
      <w:rFonts w:ascii="Arial" w:hAnsi="Arial"/>
      <w:szCs w:val="20"/>
      <w:lang w:eastAsia="en-US"/>
    </w:rPr>
  </w:style>
  <w:style w:type="paragraph" w:styleId="slovanzoznam4">
    <w:name w:val="List Number 4"/>
    <w:basedOn w:val="Normlny"/>
    <w:rsid w:val="00B85B80"/>
    <w:rPr>
      <w:rFonts w:ascii="Arial" w:hAnsi="Arial"/>
      <w:szCs w:val="20"/>
      <w:lang w:eastAsia="en-US"/>
    </w:rPr>
  </w:style>
  <w:style w:type="paragraph" w:styleId="slovanzoznam3">
    <w:name w:val="List Number 3"/>
    <w:basedOn w:val="Normlny"/>
    <w:rsid w:val="00B85B80"/>
    <w:pPr>
      <w:numPr>
        <w:numId w:val="4"/>
      </w:numPr>
    </w:pPr>
    <w:rPr>
      <w:rFonts w:ascii="Arial" w:hAnsi="Arial"/>
      <w:szCs w:val="20"/>
      <w:lang w:eastAsia="en-US"/>
    </w:rPr>
  </w:style>
  <w:style w:type="table" w:styleId="Mriekatabuky">
    <w:name w:val="Table Grid"/>
    <w:basedOn w:val="Normlnatabuka"/>
    <w:uiPriority w:val="39"/>
    <w:rsid w:val="00FD0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semiHidden/>
    <w:rsid w:val="000678CC"/>
    <w:rPr>
      <w:rFonts w:ascii="Tahoma" w:hAnsi="Tahoma" w:cs="Tahoma"/>
      <w:sz w:val="16"/>
      <w:szCs w:val="16"/>
    </w:rPr>
  </w:style>
  <w:style w:type="paragraph" w:customStyle="1" w:styleId="Import8">
    <w:name w:val="Import 8"/>
    <w:next w:val="Normlny"/>
    <w:rsid w:val="00D23549"/>
    <w:rPr>
      <w:b/>
      <w:sz w:val="24"/>
      <w:lang w:val="cs-CZ" w:eastAsia="sk-SK"/>
    </w:rPr>
  </w:style>
  <w:style w:type="paragraph" w:customStyle="1" w:styleId="Import2">
    <w:name w:val="Import 2"/>
    <w:next w:val="Normlny"/>
    <w:rsid w:val="00D23549"/>
    <w:rPr>
      <w:sz w:val="24"/>
      <w:lang w:val="cs-CZ" w:eastAsia="cs-CZ"/>
    </w:rPr>
  </w:style>
  <w:style w:type="paragraph" w:styleId="Zkladntext">
    <w:name w:val="Body Text"/>
    <w:basedOn w:val="Normlny"/>
    <w:rsid w:val="00D61314"/>
    <w:rPr>
      <w:szCs w:val="20"/>
      <w:lang w:eastAsia="cs-CZ"/>
    </w:rPr>
  </w:style>
  <w:style w:type="paragraph" w:styleId="Zarkazkladnhotextu2">
    <w:name w:val="Body Text Indent 2"/>
    <w:basedOn w:val="Normlny"/>
    <w:rsid w:val="007455CA"/>
    <w:pPr>
      <w:spacing w:after="120" w:line="480" w:lineRule="auto"/>
      <w:ind w:left="283"/>
    </w:pPr>
    <w:rPr>
      <w:rFonts w:ascii="Arial" w:hAnsi="Arial"/>
      <w:szCs w:val="20"/>
      <w:lang w:eastAsia="en-US"/>
    </w:rPr>
  </w:style>
  <w:style w:type="paragraph" w:styleId="Zkladntext3">
    <w:name w:val="Body Text 3"/>
    <w:basedOn w:val="Normlny"/>
    <w:rsid w:val="007455CA"/>
    <w:pPr>
      <w:spacing w:after="120"/>
    </w:pPr>
    <w:rPr>
      <w:rFonts w:ascii="Arial" w:hAnsi="Arial"/>
      <w:sz w:val="16"/>
      <w:szCs w:val="16"/>
      <w:lang w:eastAsia="en-US"/>
    </w:rPr>
  </w:style>
  <w:style w:type="paragraph" w:customStyle="1" w:styleId="scfbrieftext">
    <w:name w:val="scfbrieftext"/>
    <w:basedOn w:val="Normlny"/>
    <w:rsid w:val="000B2301"/>
    <w:rPr>
      <w:rFonts w:ascii="Arial" w:hAnsi="Arial"/>
      <w:sz w:val="20"/>
      <w:szCs w:val="20"/>
      <w:lang w:val="de-DE" w:eastAsia="de-DE"/>
    </w:rPr>
  </w:style>
  <w:style w:type="paragraph" w:customStyle="1" w:styleId="WW-Zkladntext2">
    <w:name w:val="WW-Základný text 2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customStyle="1" w:styleId="BodyText21">
    <w:name w:val="Body Text 21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styleId="Normlnywebov">
    <w:name w:val="Normal (Web)"/>
    <w:basedOn w:val="Normlny"/>
    <w:uiPriority w:val="99"/>
    <w:rsid w:val="00F963FC"/>
    <w:pPr>
      <w:spacing w:before="100" w:beforeAutospacing="1" w:after="100" w:afterAutospacing="1"/>
    </w:pPr>
    <w:rPr>
      <w:color w:val="000000"/>
      <w:lang w:val="cs-CZ" w:eastAsia="cs-CZ"/>
    </w:rPr>
  </w:style>
  <w:style w:type="paragraph" w:styleId="Oznaitext">
    <w:name w:val="Block Text"/>
    <w:basedOn w:val="Normlny"/>
    <w:rsid w:val="00F963FC"/>
    <w:pPr>
      <w:overflowPunct w:val="0"/>
      <w:autoSpaceDE w:val="0"/>
      <w:autoSpaceDN w:val="0"/>
      <w:adjustRightInd w:val="0"/>
      <w:spacing w:line="360" w:lineRule="auto"/>
      <w:ind w:left="142" w:right="142" w:firstLine="425"/>
      <w:jc w:val="both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Felstext">
    <w:name w:val="Fels text"/>
    <w:basedOn w:val="Normlny"/>
    <w:rsid w:val="008A374C"/>
    <w:pPr>
      <w:overflowPunct w:val="0"/>
      <w:autoSpaceDE w:val="0"/>
      <w:autoSpaceDN w:val="0"/>
      <w:adjustRightInd w:val="0"/>
      <w:spacing w:line="360" w:lineRule="auto"/>
      <w:ind w:left="142" w:right="142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BlockText1">
    <w:name w:val="Block Text1"/>
    <w:basedOn w:val="Normlny"/>
    <w:rsid w:val="004C6F91"/>
    <w:pPr>
      <w:overflowPunct w:val="0"/>
      <w:autoSpaceDE w:val="0"/>
      <w:autoSpaceDN w:val="0"/>
      <w:adjustRightInd w:val="0"/>
      <w:ind w:left="142" w:right="141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Normlny1">
    <w:name w:val="Normálny1"/>
    <w:rsid w:val="004C6F91"/>
    <w:pPr>
      <w:widowControl w:val="0"/>
      <w:overflowPunct w:val="0"/>
      <w:autoSpaceDE w:val="0"/>
      <w:autoSpaceDN w:val="0"/>
      <w:adjustRightInd w:val="0"/>
      <w:textAlignment w:val="baseline"/>
    </w:pPr>
    <w:rPr>
      <w:lang w:val="cs-CZ" w:eastAsia="cs-CZ"/>
    </w:rPr>
  </w:style>
  <w:style w:type="paragraph" w:styleId="Zarkazkladnhotextu">
    <w:name w:val="Body Text Indent"/>
    <w:basedOn w:val="Normlny"/>
    <w:rsid w:val="00C07A88"/>
    <w:pPr>
      <w:spacing w:after="120"/>
      <w:ind w:left="283"/>
    </w:pPr>
    <w:rPr>
      <w:rFonts w:ascii="Arial" w:hAnsi="Arial"/>
      <w:szCs w:val="20"/>
      <w:lang w:eastAsia="en-US"/>
    </w:rPr>
  </w:style>
  <w:style w:type="paragraph" w:styleId="Odsekzoznamu">
    <w:name w:val="List Paragraph"/>
    <w:basedOn w:val="Normlny"/>
    <w:uiPriority w:val="34"/>
    <w:qFormat/>
    <w:rsid w:val="006759A5"/>
    <w:pPr>
      <w:ind w:left="720"/>
      <w:contextualSpacing/>
    </w:pPr>
    <w:rPr>
      <w:rFonts w:ascii="Arial" w:hAnsi="Arial"/>
      <w:szCs w:val="20"/>
      <w:lang w:eastAsia="en-US"/>
    </w:rPr>
  </w:style>
  <w:style w:type="paragraph" w:styleId="Obyajntext">
    <w:name w:val="Plain Text"/>
    <w:basedOn w:val="Normlny"/>
    <w:link w:val="ObyajntextChar"/>
    <w:uiPriority w:val="99"/>
    <w:unhideWhenUsed/>
    <w:rsid w:val="00C32873"/>
    <w:rPr>
      <w:rFonts w:ascii="Calibri" w:eastAsia="Calibri" w:hAnsi="Calibri" w:cs="Consolas"/>
      <w:sz w:val="22"/>
      <w:szCs w:val="21"/>
      <w:lang w:eastAsia="en-US"/>
    </w:rPr>
  </w:style>
  <w:style w:type="character" w:customStyle="1" w:styleId="ObyajntextChar">
    <w:name w:val="Obyčajný text Char"/>
    <w:basedOn w:val="Predvolenpsmoodseku"/>
    <w:link w:val="Obyajntext"/>
    <w:uiPriority w:val="99"/>
    <w:rsid w:val="00C32873"/>
    <w:rPr>
      <w:rFonts w:ascii="Calibri" w:eastAsia="Calibri" w:hAnsi="Calibri" w:cs="Consolas"/>
      <w:sz w:val="22"/>
      <w:szCs w:val="21"/>
      <w:lang w:val="sk-SK"/>
    </w:rPr>
  </w:style>
  <w:style w:type="character" w:customStyle="1" w:styleId="Nadpis1Char">
    <w:name w:val="Nadpis 1 Char"/>
    <w:basedOn w:val="Predvolenpsmoodseku"/>
    <w:link w:val="Nadpis1"/>
    <w:rsid w:val="00C979DC"/>
    <w:rPr>
      <w:rFonts w:ascii="Arial" w:hAnsi="Arial"/>
      <w:b/>
      <w:color w:val="000000"/>
      <w:sz w:val="36"/>
      <w:lang w:val="sk-SK"/>
    </w:rPr>
  </w:style>
  <w:style w:type="character" w:customStyle="1" w:styleId="HlavikaChar">
    <w:name w:val="Hlavička Char"/>
    <w:basedOn w:val="Predvolenpsmoodseku"/>
    <w:link w:val="Hlavika"/>
    <w:uiPriority w:val="99"/>
    <w:rsid w:val="000D7144"/>
    <w:rPr>
      <w:rFonts w:ascii="Arial" w:hAnsi="Arial"/>
      <w:sz w:val="24"/>
      <w:lang w:val="sk-SK"/>
    </w:rPr>
  </w:style>
  <w:style w:type="character" w:customStyle="1" w:styleId="PtaChar">
    <w:name w:val="Päta Char"/>
    <w:basedOn w:val="Predvolenpsmoodseku"/>
    <w:link w:val="Pta"/>
    <w:rsid w:val="000D7144"/>
    <w:rPr>
      <w:rFonts w:ascii="Arial" w:hAnsi="Arial"/>
      <w:sz w:val="24"/>
      <w:lang w:val="sk-SK"/>
    </w:rPr>
  </w:style>
  <w:style w:type="paragraph" w:customStyle="1" w:styleId="Default">
    <w:name w:val="Default"/>
    <w:rsid w:val="000D7144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olarIS\Sablony+\Ponuka%20-%20SV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6434556425364392FE2F5420AAA35C" ma:contentTypeVersion="11" ma:contentTypeDescription="Umožňuje vytvoriť nový dokument." ma:contentTypeScope="" ma:versionID="d5c9a237a874140e636023d56dc94afb">
  <xsd:schema xmlns:xsd="http://www.w3.org/2001/XMLSchema" xmlns:xs="http://www.w3.org/2001/XMLSchema" xmlns:p="http://schemas.microsoft.com/office/2006/metadata/properties" xmlns:ns2="c5c0e9e9-ea95-46d4-bbba-0bdce2882950" targetNamespace="http://schemas.microsoft.com/office/2006/metadata/properties" ma:root="true" ma:fieldsID="8ca3fe6cd85513795f1b7f564c650d9e" ns2:_="">
    <xsd:import namespace="c5c0e9e9-ea95-46d4-bbba-0bdce28829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0e9e9-ea95-46d4-bbba-0bdce2882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E47174-595A-4B98-A380-5C82E33CEE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127ED-4226-42C2-9560-4E45E91811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FB0D78-1232-4AA3-B81A-D1DAC4232F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A9A2FDB-08B0-48CD-ADA6-07C17B6F7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0e9e9-ea95-46d4-bbba-0bdce28829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Ponuka - SVK</Template>
  <TotalTime>203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PRICE QUOTATION</vt:lpstr>
      <vt:lpstr>PRICE QUOTATION</vt:lpstr>
    </vt:vector>
  </TitlesOfParts>
  <Company>Siemens AG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QUOTATION</dc:title>
  <dc:creator>Energovision</dc:creator>
  <cp:lastModifiedBy>Erika Nemešová</cp:lastModifiedBy>
  <cp:revision>45</cp:revision>
  <cp:lastPrinted>2022-11-25T09:11:00Z</cp:lastPrinted>
  <dcterms:created xsi:type="dcterms:W3CDTF">2021-04-28T15:02:00Z</dcterms:created>
  <dcterms:modified xsi:type="dcterms:W3CDTF">2026-05-08T12:52:00Z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0x010100846434556425364392FE2F5420AAA35C</vt:lpwstr>
  </property>
</Properties>
</file>