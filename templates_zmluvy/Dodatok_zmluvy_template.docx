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50A7D" w14:textId="77777777" w:rsidR="003345C3" w:rsidRDefault="003345C3" w:rsidP="003345C3">
      <w:pPr>
        <w:rPr>
          <w:sz w:val="22"/>
          <w:szCs w:val="22"/>
        </w:rPr>
      </w:pPr>
    </w:p>
    <w:p w14:paraId="6F9F352D" w14:textId="77777777" w:rsidR="00A5329E" w:rsidRDefault="00A5329E" w:rsidP="003345C3">
      <w:pPr>
        <w:rPr>
          <w:sz w:val="22"/>
          <w:szCs w:val="22"/>
        </w:rPr>
      </w:pPr>
    </w:p>
    <w:p w14:paraId="164DB0DF" w14:textId="77777777" w:rsidR="00A5329E" w:rsidRPr="009408BF" w:rsidRDefault="00A5329E" w:rsidP="003345C3">
      <w:pPr>
        <w:rPr>
          <w:sz w:val="22"/>
          <w:szCs w:val="22"/>
        </w:rPr>
      </w:pPr>
    </w:p>
    <w:p w14:paraId="29BB5D15" w14:textId="77777777" w:rsidR="000D7144" w:rsidRPr="009408BF" w:rsidRDefault="000D7144" w:rsidP="000D7144">
      <w:pPr>
        <w:rPr>
          <w:sz w:val="22"/>
          <w:szCs w:val="22"/>
        </w:rPr>
      </w:pPr>
    </w:p>
    <w:p w14:paraId="5A0F0351" w14:textId="279DA39C" w:rsidR="00A73A0D" w:rsidRPr="008E1EE2" w:rsidRDefault="00A73A0D" w:rsidP="00555667">
      <w:pPr>
        <w:pStyle w:val="Body"/>
        <w:ind w:right="848"/>
        <w:jc w:val="center"/>
        <w:rPr>
          <w:rFonts w:ascii="Calibri Light" w:hAnsi="Calibri Light" w:cs="Calibri Light"/>
          <w:b/>
          <w:bCs/>
          <w:sz w:val="28"/>
          <w:szCs w:val="22"/>
        </w:rPr>
      </w:pPr>
      <w:r w:rsidRPr="008E1EE2">
        <w:rPr>
          <w:rFonts w:ascii="Calibri Light" w:hAnsi="Calibri Light" w:cs="Calibri Light"/>
          <w:b/>
          <w:bCs/>
          <w:sz w:val="28"/>
          <w:szCs w:val="22"/>
        </w:rPr>
        <w:t xml:space="preserve">DODATOK Č. 1 K </w:t>
      </w:r>
      <w:r w:rsidR="0039492E" w:rsidRPr="008E1EE2">
        <w:rPr>
          <w:rFonts w:ascii="Calibri Light" w:hAnsi="Calibri Light" w:cs="Calibri Light"/>
          <w:b/>
          <w:bCs/>
          <w:sz w:val="28"/>
          <w:szCs w:val="22"/>
        </w:rPr>
        <w:t>ZMLUVE</w:t>
      </w:r>
      <w:r w:rsidR="00962CD0" w:rsidRPr="008E1EE2">
        <w:rPr>
          <w:rFonts w:ascii="Calibri Light" w:hAnsi="Calibri Light" w:cs="Calibri Light"/>
          <w:b/>
          <w:bCs/>
          <w:sz w:val="28"/>
          <w:szCs w:val="22"/>
        </w:rPr>
        <w:t xml:space="preserve"> </w:t>
      </w:r>
      <w:r w:rsidR="00962CD0">
        <w:rPr>
          <w:rFonts w:ascii="Calibri Light" w:hAnsi="Calibri Light" w:cs="Calibri Light"/>
          <w:b/>
          <w:bCs/>
          <w:sz w:val="28"/>
          <w:szCs w:val="22"/>
        </w:rPr>
        <w:t>O DIELO</w:t>
      </w:r>
    </w:p>
    <w:p w14:paraId="3C2AF271" w14:textId="4D3F7729" w:rsidR="004357DE" w:rsidRPr="00A73A0D" w:rsidRDefault="004357DE" w:rsidP="00555667">
      <w:pPr>
        <w:pStyle w:val="Body"/>
        <w:ind w:right="848"/>
        <w:jc w:val="center"/>
        <w:rPr>
          <w:rFonts w:ascii="Calibri Light" w:hAnsi="Calibri Light" w:cs="Calibri Light"/>
          <w:b/>
          <w:bCs/>
        </w:rPr>
      </w:pPr>
      <w:r w:rsidRPr="00A73A0D">
        <w:rPr>
          <w:rFonts w:ascii="Calibri Light" w:hAnsi="Calibri Light" w:cs="Calibri Light"/>
          <w:b/>
          <w:bCs/>
        </w:rPr>
        <w:t xml:space="preserve">zo dňa </w:t>
      </w:r>
      <w:r w:rsidR="004C77E2" w:rsidRPr="002A7576">
        <w:rPr>
          <w:rFonts w:ascii="Calibri Light" w:hAnsi="Calibri Light" w:cs="Calibri Light"/>
          <w:b/>
          <w:bCs/>
          <w:highlight w:val="yellow"/>
        </w:rPr>
        <w:t>00</w:t>
      </w:r>
      <w:r w:rsidRPr="002A7576">
        <w:rPr>
          <w:rFonts w:ascii="Calibri Light" w:hAnsi="Calibri Light" w:cs="Calibri Light"/>
          <w:b/>
          <w:bCs/>
          <w:highlight w:val="yellow"/>
        </w:rPr>
        <w:t>.</w:t>
      </w:r>
      <w:r w:rsidR="00151E87" w:rsidRPr="002A7576">
        <w:rPr>
          <w:rFonts w:ascii="Calibri Light" w:hAnsi="Calibri Light" w:cs="Calibri Light"/>
          <w:b/>
          <w:bCs/>
          <w:highlight w:val="yellow"/>
        </w:rPr>
        <w:t>0</w:t>
      </w:r>
      <w:r w:rsidR="004C77E2" w:rsidRPr="002A7576">
        <w:rPr>
          <w:rFonts w:ascii="Calibri Light" w:hAnsi="Calibri Light" w:cs="Calibri Light"/>
          <w:b/>
          <w:bCs/>
          <w:highlight w:val="yellow"/>
        </w:rPr>
        <w:t>0</w:t>
      </w:r>
      <w:r w:rsidRPr="002A7576">
        <w:rPr>
          <w:rFonts w:ascii="Calibri Light" w:hAnsi="Calibri Light" w:cs="Calibri Light"/>
          <w:b/>
          <w:bCs/>
          <w:highlight w:val="yellow"/>
        </w:rPr>
        <w:t>.202</w:t>
      </w:r>
      <w:r w:rsidR="002A7576" w:rsidRPr="002A7576">
        <w:rPr>
          <w:rFonts w:ascii="Calibri Light" w:hAnsi="Calibri Light" w:cs="Calibri Light"/>
          <w:b/>
          <w:bCs/>
          <w:highlight w:val="yellow"/>
        </w:rPr>
        <w:t>3</w:t>
      </w:r>
    </w:p>
    <w:p w14:paraId="5A38ABB1" w14:textId="77777777" w:rsidR="00555667" w:rsidRPr="004357DE" w:rsidRDefault="00555667" w:rsidP="00555667">
      <w:pPr>
        <w:pStyle w:val="Body"/>
        <w:ind w:right="848"/>
        <w:jc w:val="center"/>
        <w:rPr>
          <w:rFonts w:asciiTheme="minorHAnsi" w:hAnsiTheme="minorHAnsi" w:cstheme="minorHAnsi"/>
        </w:rPr>
      </w:pPr>
    </w:p>
    <w:p w14:paraId="56A3B9EF" w14:textId="77777777" w:rsidR="004357DE" w:rsidRDefault="004357DE" w:rsidP="004357DE">
      <w:pPr>
        <w:pStyle w:val="Body"/>
        <w:ind w:right="848"/>
        <w:rPr>
          <w:rFonts w:asciiTheme="minorHAnsi" w:hAnsiTheme="minorHAnsi" w:cstheme="minorHAnsi"/>
          <w:i/>
          <w:iCs/>
        </w:rPr>
      </w:pPr>
      <w:r w:rsidRPr="009703BE">
        <w:rPr>
          <w:rFonts w:asciiTheme="minorHAnsi" w:hAnsiTheme="minorHAnsi" w:cstheme="minorHAnsi"/>
          <w:i/>
          <w:iCs/>
        </w:rPr>
        <w:t xml:space="preserve">uzatvorená v zmysle § 536 a </w:t>
      </w:r>
      <w:proofErr w:type="spellStart"/>
      <w:r w:rsidRPr="009703BE">
        <w:rPr>
          <w:rFonts w:asciiTheme="minorHAnsi" w:hAnsiTheme="minorHAnsi" w:cstheme="minorHAnsi"/>
          <w:i/>
          <w:iCs/>
        </w:rPr>
        <w:t>nasl</w:t>
      </w:r>
      <w:proofErr w:type="spellEnd"/>
      <w:r w:rsidRPr="009703BE">
        <w:rPr>
          <w:rFonts w:asciiTheme="minorHAnsi" w:hAnsiTheme="minorHAnsi" w:cstheme="minorHAnsi"/>
          <w:i/>
          <w:iCs/>
        </w:rPr>
        <w:t>. zákona č. 513/1991 Zb. Obchodného zákonníka v znení neskorších predpisov</w:t>
      </w:r>
    </w:p>
    <w:p w14:paraId="644D9C63" w14:textId="77777777" w:rsidR="00393F0A" w:rsidRPr="009703BE" w:rsidRDefault="00393F0A" w:rsidP="004357DE">
      <w:pPr>
        <w:pStyle w:val="Body"/>
        <w:ind w:right="848"/>
        <w:rPr>
          <w:rFonts w:asciiTheme="minorHAnsi" w:hAnsiTheme="minorHAnsi" w:cstheme="minorHAnsi"/>
          <w:i/>
          <w:iCs/>
        </w:rPr>
      </w:pPr>
    </w:p>
    <w:p w14:paraId="6220DA57" w14:textId="77777777" w:rsidR="004357DE" w:rsidRPr="004357DE" w:rsidRDefault="004357DE" w:rsidP="004357DE">
      <w:pPr>
        <w:pStyle w:val="Body"/>
        <w:ind w:right="848"/>
        <w:rPr>
          <w:rFonts w:asciiTheme="minorHAnsi" w:hAnsiTheme="minorHAnsi" w:cstheme="minorHAnsi"/>
        </w:rPr>
      </w:pPr>
      <w:r w:rsidRPr="004357DE">
        <w:rPr>
          <w:rFonts w:asciiTheme="minorHAnsi" w:hAnsiTheme="minorHAnsi" w:cstheme="minorHAnsi"/>
        </w:rPr>
        <w:t xml:space="preserve">(ďalej v texte iba </w:t>
      </w:r>
      <w:r w:rsidRPr="008E1EE2">
        <w:rPr>
          <w:rFonts w:asciiTheme="minorHAnsi" w:hAnsiTheme="minorHAnsi" w:cstheme="minorHAnsi"/>
          <w:b/>
          <w:bCs/>
        </w:rPr>
        <w:t>„Dodatok“</w:t>
      </w:r>
      <w:r w:rsidRPr="004357DE">
        <w:rPr>
          <w:rFonts w:asciiTheme="minorHAnsi" w:hAnsiTheme="minorHAnsi" w:cstheme="minorHAnsi"/>
        </w:rPr>
        <w:t xml:space="preserve"> v príslušnom gramatickom tvare)</w:t>
      </w:r>
    </w:p>
    <w:p w14:paraId="2165379D" w14:textId="77777777" w:rsidR="004357DE" w:rsidRDefault="004357DE" w:rsidP="004357DE">
      <w:pPr>
        <w:pStyle w:val="Body"/>
        <w:ind w:right="848"/>
        <w:rPr>
          <w:rFonts w:asciiTheme="minorHAnsi" w:hAnsiTheme="minorHAnsi" w:cstheme="minorHAnsi"/>
        </w:rPr>
      </w:pPr>
    </w:p>
    <w:p w14:paraId="3672DFB2" w14:textId="77777777" w:rsidR="00A5329E" w:rsidRDefault="00A5329E" w:rsidP="004357DE">
      <w:pPr>
        <w:pStyle w:val="Body"/>
        <w:ind w:right="848"/>
        <w:rPr>
          <w:rFonts w:asciiTheme="minorHAnsi" w:hAnsiTheme="minorHAnsi" w:cstheme="minorHAnsi"/>
        </w:rPr>
      </w:pPr>
    </w:p>
    <w:p w14:paraId="4293754F" w14:textId="77777777" w:rsidR="00A5329E" w:rsidRDefault="00A5329E" w:rsidP="004357DE">
      <w:pPr>
        <w:pStyle w:val="Body"/>
        <w:ind w:right="848"/>
        <w:rPr>
          <w:rFonts w:asciiTheme="minorHAnsi" w:hAnsiTheme="minorHAnsi" w:cstheme="minorHAnsi"/>
        </w:rPr>
      </w:pPr>
    </w:p>
    <w:p w14:paraId="09956180" w14:textId="77777777" w:rsidR="00A5329E" w:rsidRDefault="00A5329E" w:rsidP="004357DE">
      <w:pPr>
        <w:pStyle w:val="Body"/>
        <w:ind w:right="848"/>
        <w:rPr>
          <w:rFonts w:asciiTheme="minorHAnsi" w:hAnsiTheme="minorHAnsi" w:cstheme="minorHAnsi"/>
        </w:rPr>
      </w:pPr>
    </w:p>
    <w:p w14:paraId="6015E2DA" w14:textId="77777777" w:rsidR="00A5329E" w:rsidRDefault="00A5329E" w:rsidP="004357DE">
      <w:pPr>
        <w:pStyle w:val="Body"/>
        <w:ind w:right="848"/>
        <w:rPr>
          <w:rFonts w:asciiTheme="minorHAnsi" w:hAnsiTheme="minorHAnsi" w:cstheme="minorHAnsi"/>
        </w:rPr>
      </w:pPr>
    </w:p>
    <w:p w14:paraId="753558BB" w14:textId="77777777" w:rsidR="00A5329E" w:rsidRPr="004357DE" w:rsidRDefault="00A5329E" w:rsidP="004357DE">
      <w:pPr>
        <w:pStyle w:val="Body"/>
        <w:ind w:right="848"/>
        <w:rPr>
          <w:rFonts w:asciiTheme="minorHAnsi" w:hAnsiTheme="minorHAnsi" w:cstheme="minorHAnsi"/>
        </w:rPr>
      </w:pPr>
    </w:p>
    <w:p w14:paraId="24E07DAE" w14:textId="77777777" w:rsidR="009703BE" w:rsidRDefault="004357DE" w:rsidP="004357DE">
      <w:pPr>
        <w:pStyle w:val="Body"/>
        <w:ind w:right="848"/>
        <w:rPr>
          <w:rFonts w:asciiTheme="minorHAnsi" w:hAnsiTheme="minorHAnsi" w:cstheme="minorHAnsi"/>
          <w:b/>
          <w:bCs/>
        </w:rPr>
      </w:pPr>
      <w:r w:rsidRPr="009703BE">
        <w:rPr>
          <w:rFonts w:asciiTheme="minorHAnsi" w:hAnsiTheme="minorHAnsi" w:cstheme="minorHAnsi"/>
          <w:b/>
          <w:bCs/>
        </w:rPr>
        <w:t>Zmluvné strany</w:t>
      </w:r>
    </w:p>
    <w:p w14:paraId="43134D1D" w14:textId="5DB2868B" w:rsidR="004357DE" w:rsidRPr="009703BE" w:rsidRDefault="004357DE" w:rsidP="004357DE">
      <w:pPr>
        <w:pStyle w:val="Body"/>
        <w:ind w:right="848"/>
        <w:rPr>
          <w:rFonts w:asciiTheme="minorHAnsi" w:hAnsiTheme="minorHAnsi" w:cstheme="minorHAnsi"/>
          <w:b/>
          <w:bCs/>
        </w:rPr>
      </w:pPr>
      <w:r w:rsidRPr="009703BE">
        <w:rPr>
          <w:rFonts w:asciiTheme="minorHAnsi" w:hAnsiTheme="minorHAnsi" w:cstheme="minorHAnsi"/>
          <w:b/>
          <w:bCs/>
        </w:rPr>
        <w:tab/>
      </w:r>
    </w:p>
    <w:p w14:paraId="69523B1E" w14:textId="0D9D116F" w:rsidR="009703BE" w:rsidRDefault="009703BE" w:rsidP="004357DE">
      <w:pPr>
        <w:pStyle w:val="Body"/>
        <w:ind w:right="848"/>
        <w:rPr>
          <w:rFonts w:asciiTheme="minorHAnsi" w:hAnsiTheme="minorHAnsi" w:cstheme="minorHAnsi"/>
          <w:b/>
          <w:bCs/>
          <w:i/>
          <w:iCs/>
        </w:rPr>
      </w:pPr>
      <w:r w:rsidRPr="00CB4966">
        <w:rPr>
          <w:rFonts w:asciiTheme="minorHAnsi" w:hAnsiTheme="minorHAnsi" w:cstheme="minorHAnsi"/>
          <w:b/>
          <w:bCs/>
          <w:i/>
          <w:iCs/>
        </w:rPr>
        <w:t>Zhotoviteľ:</w:t>
      </w:r>
    </w:p>
    <w:p w14:paraId="30744CE4" w14:textId="77777777" w:rsidR="00EA02DD" w:rsidRPr="00EA2DBA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>Energovision s.r.o.</w:t>
      </w:r>
    </w:p>
    <w:p w14:paraId="78B6975F" w14:textId="77777777" w:rsidR="00EA02DD" w:rsidRPr="00EA2DBA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>IČO: 53 036 280</w:t>
      </w:r>
    </w:p>
    <w:p w14:paraId="0FDA21D5" w14:textId="77777777" w:rsidR="00EA02DD" w:rsidRPr="00EA2DBA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>Sídlo: Lamačská cesta 1738/111, 841 03 Bratislava</w:t>
      </w:r>
    </w:p>
    <w:p w14:paraId="3E50A7D8" w14:textId="77777777" w:rsidR="00EA02DD" w:rsidRPr="00EA2DBA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>Za ktorú koná: Lukáš Bago Telefón: +421 918 187 762</w:t>
      </w:r>
    </w:p>
    <w:p w14:paraId="3743DD8A" w14:textId="77777777" w:rsidR="00EA02DD" w:rsidRPr="00EA2DBA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>E-mail: lukas.bago@energovision.sk</w:t>
      </w:r>
    </w:p>
    <w:p w14:paraId="092EEB55" w14:textId="07057BB3" w:rsidR="00FC6701" w:rsidRDefault="00EA02DD" w:rsidP="00EA2DBA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A2DBA">
        <w:rPr>
          <w:rFonts w:ascii="Calibri" w:eastAsia="Calibri" w:hAnsi="Calibri" w:cs="Calibri"/>
          <w:szCs w:val="24"/>
          <w:lang w:eastAsia="en-US"/>
        </w:rPr>
        <w:t xml:space="preserve">(ďalej ako </w:t>
      </w:r>
      <w:r w:rsidRPr="00EA2DBA">
        <w:rPr>
          <w:rFonts w:ascii="Calibri" w:eastAsia="Calibri" w:hAnsi="Calibri" w:cs="Calibri"/>
          <w:b/>
          <w:bCs/>
          <w:szCs w:val="24"/>
          <w:lang w:eastAsia="en-US"/>
        </w:rPr>
        <w:t>"Zhotoviteľ "</w:t>
      </w:r>
      <w:r w:rsidRPr="00EA2DBA">
        <w:rPr>
          <w:rFonts w:ascii="Calibri" w:eastAsia="Calibri" w:hAnsi="Calibri" w:cs="Calibri"/>
          <w:szCs w:val="24"/>
          <w:lang w:eastAsia="en-US"/>
        </w:rPr>
        <w:t>) a</w:t>
      </w:r>
    </w:p>
    <w:p w14:paraId="36404C77" w14:textId="77777777" w:rsidR="004357DE" w:rsidRPr="004357DE" w:rsidRDefault="004357DE" w:rsidP="00EA2DBA">
      <w:pPr>
        <w:pStyle w:val="Body"/>
        <w:ind w:left="0" w:right="848"/>
        <w:rPr>
          <w:rFonts w:asciiTheme="minorHAnsi" w:hAnsiTheme="minorHAnsi" w:cstheme="minorHAnsi"/>
        </w:rPr>
      </w:pPr>
    </w:p>
    <w:p w14:paraId="5BC24AD8" w14:textId="4B5DA63B" w:rsidR="004357DE" w:rsidRDefault="009703BE" w:rsidP="004357DE">
      <w:pPr>
        <w:pStyle w:val="Body"/>
        <w:ind w:right="848"/>
        <w:rPr>
          <w:rFonts w:asciiTheme="minorHAnsi" w:hAnsiTheme="minorHAnsi" w:cstheme="minorHAnsi"/>
          <w:b/>
          <w:bCs/>
          <w:i/>
          <w:iCs/>
        </w:rPr>
      </w:pPr>
      <w:r w:rsidRPr="00CB4966">
        <w:rPr>
          <w:rFonts w:asciiTheme="minorHAnsi" w:hAnsiTheme="minorHAnsi" w:cstheme="minorHAnsi"/>
          <w:b/>
          <w:bCs/>
          <w:i/>
          <w:iCs/>
        </w:rPr>
        <w:t>Objedná</w:t>
      </w:r>
      <w:r w:rsidR="00CB4966" w:rsidRPr="00CB4966">
        <w:rPr>
          <w:rFonts w:asciiTheme="minorHAnsi" w:hAnsiTheme="minorHAnsi" w:cstheme="minorHAnsi"/>
          <w:b/>
          <w:bCs/>
          <w:i/>
          <w:iCs/>
        </w:rPr>
        <w:t>vateľ:</w:t>
      </w:r>
    </w:p>
    <w:p w14:paraId="3938F45F" w14:textId="6DCDD95B" w:rsidR="00EE0437" w:rsidRPr="002A7576" w:rsidRDefault="004C77E2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highlight w:val="yellow"/>
          <w:lang w:eastAsia="en-US"/>
        </w:rPr>
      </w:pPr>
      <w:proofErr w:type="spellStart"/>
      <w:r w:rsidRPr="002A7576">
        <w:rPr>
          <w:rFonts w:ascii="Calibri" w:eastAsia="Calibri" w:hAnsi="Calibri" w:cs="Calibri"/>
          <w:szCs w:val="24"/>
          <w:highlight w:val="yellow"/>
          <w:lang w:eastAsia="en-US"/>
        </w:rPr>
        <w:t>Xxxxxx</w:t>
      </w:r>
      <w:proofErr w:type="spellEnd"/>
      <w:r w:rsidRPr="002A7576">
        <w:rPr>
          <w:rFonts w:ascii="Calibri" w:eastAsia="Calibri" w:hAnsi="Calibri" w:cs="Calibri"/>
          <w:szCs w:val="24"/>
          <w:highlight w:val="yellow"/>
          <w:lang w:eastAsia="en-US"/>
        </w:rPr>
        <w:t xml:space="preserve"> </w:t>
      </w:r>
      <w:proofErr w:type="spellStart"/>
      <w:r w:rsidRPr="002A7576">
        <w:rPr>
          <w:rFonts w:ascii="Calibri" w:eastAsia="Calibri" w:hAnsi="Calibri" w:cs="Calibri"/>
          <w:szCs w:val="24"/>
          <w:highlight w:val="yellow"/>
          <w:lang w:eastAsia="en-US"/>
        </w:rPr>
        <w:t>Xxxxxxxxxx</w:t>
      </w:r>
      <w:proofErr w:type="spellEnd"/>
    </w:p>
    <w:p w14:paraId="5903A5F8" w14:textId="5B845C64" w:rsidR="00EE0437" w:rsidRPr="00EE0437" w:rsidRDefault="00EE0437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E0437">
        <w:rPr>
          <w:rFonts w:ascii="Calibri" w:eastAsia="Calibri" w:hAnsi="Calibri" w:cs="Calibri"/>
          <w:szCs w:val="24"/>
          <w:lang w:eastAsia="en-US"/>
        </w:rPr>
        <w:t xml:space="preserve">Adresa: </w:t>
      </w:r>
      <w:proofErr w:type="spellStart"/>
      <w:r w:rsidR="004C77E2" w:rsidRPr="002A7576">
        <w:rPr>
          <w:rFonts w:ascii="Calibri" w:eastAsia="Calibri" w:hAnsi="Calibri" w:cs="Calibri"/>
          <w:szCs w:val="24"/>
          <w:highlight w:val="yellow"/>
          <w:lang w:eastAsia="en-US"/>
        </w:rPr>
        <w:t>Xxxxxxxxxxxxxxxxxxxxxxxxx</w:t>
      </w:r>
      <w:proofErr w:type="spellEnd"/>
    </w:p>
    <w:p w14:paraId="7C03038A" w14:textId="2814E820" w:rsidR="00EE0437" w:rsidRPr="00EE0437" w:rsidRDefault="00EE0437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E0437">
        <w:rPr>
          <w:rFonts w:ascii="Calibri" w:eastAsia="Calibri" w:hAnsi="Calibri" w:cs="Calibri"/>
          <w:szCs w:val="24"/>
          <w:lang w:eastAsia="en-US"/>
        </w:rPr>
        <w:t xml:space="preserve">Telefón: </w:t>
      </w:r>
      <w:r w:rsidR="004C77E2" w:rsidRPr="002A7576">
        <w:rPr>
          <w:rFonts w:ascii="Calibri" w:eastAsia="Calibri" w:hAnsi="Calibri" w:cs="Calibri"/>
          <w:szCs w:val="24"/>
          <w:highlight w:val="yellow"/>
          <w:lang w:eastAsia="en-US"/>
        </w:rPr>
        <w:t>XXXX</w:t>
      </w:r>
      <w:r w:rsidR="00F25606" w:rsidRPr="002A7576">
        <w:rPr>
          <w:rFonts w:ascii="Calibri" w:eastAsia="Calibri" w:hAnsi="Calibri" w:cs="Calibri"/>
          <w:szCs w:val="24"/>
          <w:highlight w:val="yellow"/>
          <w:lang w:eastAsia="en-US"/>
        </w:rPr>
        <w:t xml:space="preserve"> </w:t>
      </w:r>
      <w:r w:rsidR="004C77E2" w:rsidRPr="002A7576">
        <w:rPr>
          <w:rFonts w:ascii="Calibri" w:eastAsia="Calibri" w:hAnsi="Calibri" w:cs="Calibri"/>
          <w:szCs w:val="24"/>
          <w:highlight w:val="yellow"/>
          <w:lang w:eastAsia="en-US"/>
        </w:rPr>
        <w:t>XXX</w:t>
      </w:r>
      <w:r w:rsidR="00F25606" w:rsidRPr="002A7576">
        <w:rPr>
          <w:rFonts w:ascii="Calibri" w:eastAsia="Calibri" w:hAnsi="Calibri" w:cs="Calibri"/>
          <w:szCs w:val="24"/>
          <w:highlight w:val="yellow"/>
          <w:lang w:eastAsia="en-US"/>
        </w:rPr>
        <w:t xml:space="preserve"> </w:t>
      </w:r>
      <w:proofErr w:type="spellStart"/>
      <w:r w:rsidR="004C77E2" w:rsidRPr="002A7576">
        <w:rPr>
          <w:rFonts w:ascii="Calibri" w:eastAsia="Calibri" w:hAnsi="Calibri" w:cs="Calibri"/>
          <w:szCs w:val="24"/>
          <w:highlight w:val="yellow"/>
          <w:lang w:eastAsia="en-US"/>
        </w:rPr>
        <w:t>XXX</w:t>
      </w:r>
      <w:proofErr w:type="spellEnd"/>
    </w:p>
    <w:p w14:paraId="1AABCD48" w14:textId="0A57DDD0" w:rsidR="00EE0437" w:rsidRPr="00EE0437" w:rsidRDefault="00EE0437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E0437">
        <w:rPr>
          <w:rFonts w:ascii="Calibri" w:eastAsia="Calibri" w:hAnsi="Calibri" w:cs="Calibri"/>
          <w:szCs w:val="24"/>
          <w:lang w:eastAsia="en-US"/>
        </w:rPr>
        <w:t xml:space="preserve">E-mail: </w:t>
      </w:r>
      <w:r w:rsidR="004C77E2" w:rsidRPr="002A7576">
        <w:rPr>
          <w:rFonts w:ascii="Calibri" w:eastAsia="Calibri" w:hAnsi="Calibri" w:cs="Calibri"/>
          <w:szCs w:val="24"/>
          <w:highlight w:val="yellow"/>
          <w:lang w:eastAsia="en-US"/>
        </w:rPr>
        <w:t>xxxxxxxxxxxx</w:t>
      </w:r>
      <w:r w:rsidR="004B45A5" w:rsidRPr="002A7576">
        <w:rPr>
          <w:rFonts w:ascii="Calibri" w:eastAsia="Calibri" w:hAnsi="Calibri" w:cs="Calibri"/>
          <w:szCs w:val="24"/>
          <w:highlight w:val="yellow"/>
          <w:lang w:eastAsia="en-US"/>
        </w:rPr>
        <w:t>@gmail.com</w:t>
      </w:r>
    </w:p>
    <w:p w14:paraId="69C0770C" w14:textId="64ED6847" w:rsidR="00FC6701" w:rsidRDefault="00EE0437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  <w:r w:rsidRPr="00EE0437">
        <w:rPr>
          <w:rFonts w:ascii="Calibri" w:eastAsia="Calibri" w:hAnsi="Calibri" w:cs="Calibri"/>
          <w:szCs w:val="24"/>
          <w:lang w:eastAsia="en-US"/>
        </w:rPr>
        <w:t xml:space="preserve">(ďalej ako </w:t>
      </w:r>
      <w:r w:rsidRPr="00EE0437">
        <w:rPr>
          <w:rFonts w:ascii="Calibri" w:eastAsia="Calibri" w:hAnsi="Calibri" w:cs="Calibri"/>
          <w:b/>
          <w:bCs/>
          <w:szCs w:val="24"/>
          <w:lang w:eastAsia="en-US"/>
        </w:rPr>
        <w:t>"Objednávateľ“</w:t>
      </w:r>
      <w:r w:rsidRPr="00EE0437">
        <w:rPr>
          <w:rFonts w:ascii="Calibri" w:eastAsia="Calibri" w:hAnsi="Calibri" w:cs="Calibri"/>
          <w:szCs w:val="24"/>
          <w:lang w:eastAsia="en-US"/>
        </w:rPr>
        <w:t>)</w:t>
      </w:r>
    </w:p>
    <w:p w14:paraId="29072E91" w14:textId="77777777" w:rsidR="00EE0437" w:rsidRPr="00EE0437" w:rsidRDefault="00EE0437" w:rsidP="00EE0437">
      <w:pPr>
        <w:pStyle w:val="Zkladntext"/>
        <w:widowControl w:val="0"/>
        <w:autoSpaceDE w:val="0"/>
        <w:autoSpaceDN w:val="0"/>
        <w:spacing w:before="60"/>
        <w:ind w:left="802"/>
        <w:rPr>
          <w:rFonts w:ascii="Calibri" w:eastAsia="Calibri" w:hAnsi="Calibri" w:cs="Calibri"/>
          <w:szCs w:val="24"/>
          <w:lang w:eastAsia="en-US"/>
        </w:rPr>
      </w:pPr>
    </w:p>
    <w:p w14:paraId="76424709" w14:textId="4355C533" w:rsidR="004357DE" w:rsidRPr="004357DE" w:rsidRDefault="004357DE" w:rsidP="004357DE">
      <w:pPr>
        <w:pStyle w:val="Body"/>
        <w:ind w:right="848"/>
        <w:rPr>
          <w:rFonts w:asciiTheme="minorHAnsi" w:hAnsiTheme="minorHAnsi" w:cstheme="minorHAnsi"/>
        </w:rPr>
      </w:pPr>
      <w:r w:rsidRPr="004357DE">
        <w:rPr>
          <w:rFonts w:asciiTheme="minorHAnsi" w:hAnsiTheme="minorHAnsi" w:cstheme="minorHAnsi"/>
        </w:rPr>
        <w:t xml:space="preserve">(Zhotoviteľ </w:t>
      </w:r>
      <w:r w:rsidR="00CB4966">
        <w:rPr>
          <w:rFonts w:asciiTheme="minorHAnsi" w:hAnsiTheme="minorHAnsi" w:cstheme="minorHAnsi"/>
        </w:rPr>
        <w:t xml:space="preserve">a </w:t>
      </w:r>
      <w:r w:rsidRPr="004357DE">
        <w:rPr>
          <w:rFonts w:asciiTheme="minorHAnsi" w:hAnsiTheme="minorHAnsi" w:cstheme="minorHAnsi"/>
        </w:rPr>
        <w:t xml:space="preserve">Objednávateľ </w:t>
      </w:r>
      <w:r w:rsidR="00940B26">
        <w:rPr>
          <w:rFonts w:asciiTheme="minorHAnsi" w:hAnsiTheme="minorHAnsi" w:cstheme="minorHAnsi"/>
        </w:rPr>
        <w:t xml:space="preserve">ďalej tiež spoločne ako </w:t>
      </w:r>
      <w:r w:rsidRPr="00940B26">
        <w:rPr>
          <w:rFonts w:asciiTheme="minorHAnsi" w:hAnsiTheme="minorHAnsi" w:cstheme="minorHAnsi"/>
          <w:b/>
          <w:bCs/>
        </w:rPr>
        <w:t>„Zmluvné strany“</w:t>
      </w:r>
      <w:r w:rsidR="00940B26">
        <w:rPr>
          <w:rFonts w:asciiTheme="minorHAnsi" w:hAnsiTheme="minorHAnsi" w:cstheme="minorHAnsi"/>
        </w:rPr>
        <w:t xml:space="preserve"> a každý jednotlivo ako </w:t>
      </w:r>
      <w:r w:rsidR="00940B26" w:rsidRPr="00940B26">
        <w:rPr>
          <w:rFonts w:asciiTheme="minorHAnsi" w:hAnsiTheme="minorHAnsi" w:cstheme="minorHAnsi"/>
          <w:b/>
          <w:bCs/>
        </w:rPr>
        <w:t>„Zmluvná strana“</w:t>
      </w:r>
      <w:r w:rsidRPr="00940B26">
        <w:rPr>
          <w:rFonts w:asciiTheme="minorHAnsi" w:hAnsiTheme="minorHAnsi" w:cstheme="minorHAnsi"/>
          <w:b/>
          <w:bCs/>
        </w:rPr>
        <w:t>)</w:t>
      </w:r>
    </w:p>
    <w:p w14:paraId="192FFD7E" w14:textId="77777777" w:rsidR="005F1D4D" w:rsidRPr="004357DE" w:rsidRDefault="005F1D4D" w:rsidP="004A1DB1">
      <w:pPr>
        <w:pStyle w:val="Body"/>
        <w:ind w:left="0" w:right="848"/>
        <w:rPr>
          <w:rFonts w:asciiTheme="minorHAnsi" w:hAnsiTheme="minorHAnsi" w:cstheme="minorHAnsi"/>
        </w:rPr>
      </w:pPr>
    </w:p>
    <w:p w14:paraId="515C2F26" w14:textId="6FED70E7" w:rsidR="004357DE" w:rsidRPr="003F228B" w:rsidRDefault="003F228B" w:rsidP="005F1D4D">
      <w:pPr>
        <w:pStyle w:val="Body"/>
        <w:ind w:right="848"/>
        <w:jc w:val="center"/>
        <w:rPr>
          <w:rFonts w:asciiTheme="minorHAnsi" w:hAnsiTheme="minorHAnsi" w:cstheme="minorHAnsi"/>
          <w:b/>
          <w:bCs/>
        </w:rPr>
      </w:pPr>
      <w:r w:rsidRPr="003F228B">
        <w:rPr>
          <w:rFonts w:asciiTheme="minorHAnsi" w:hAnsiTheme="minorHAnsi" w:cstheme="minorHAnsi"/>
          <w:b/>
          <w:bCs/>
        </w:rPr>
        <w:t>PREAMBULA</w:t>
      </w:r>
    </w:p>
    <w:p w14:paraId="35527230" w14:textId="65B91493" w:rsidR="004357DE" w:rsidRPr="004357DE" w:rsidRDefault="004357DE" w:rsidP="008B662B">
      <w:pPr>
        <w:pStyle w:val="Body"/>
        <w:ind w:right="848"/>
        <w:rPr>
          <w:rFonts w:asciiTheme="minorHAnsi" w:hAnsiTheme="minorHAnsi" w:cstheme="minorHAnsi"/>
        </w:rPr>
      </w:pPr>
      <w:r w:rsidRPr="004357DE">
        <w:rPr>
          <w:rFonts w:asciiTheme="minorHAnsi" w:hAnsiTheme="minorHAnsi" w:cstheme="minorHAnsi"/>
        </w:rPr>
        <w:t xml:space="preserve">Zmluvné strany dňa </w:t>
      </w:r>
      <w:r w:rsidR="00BA3CDA" w:rsidRPr="002A7576">
        <w:rPr>
          <w:rFonts w:asciiTheme="minorHAnsi" w:hAnsiTheme="minorHAnsi" w:cstheme="minorHAnsi"/>
          <w:highlight w:val="yellow"/>
        </w:rPr>
        <w:t>0</w:t>
      </w:r>
      <w:r w:rsidR="00A9371B" w:rsidRPr="002A7576">
        <w:rPr>
          <w:rFonts w:asciiTheme="minorHAnsi" w:hAnsiTheme="minorHAnsi" w:cstheme="minorHAnsi"/>
          <w:highlight w:val="yellow"/>
        </w:rPr>
        <w:t>4</w:t>
      </w:r>
      <w:r w:rsidRPr="002A7576">
        <w:rPr>
          <w:rFonts w:asciiTheme="minorHAnsi" w:hAnsiTheme="minorHAnsi" w:cstheme="minorHAnsi"/>
          <w:highlight w:val="yellow"/>
        </w:rPr>
        <w:t>.0</w:t>
      </w:r>
      <w:r w:rsidR="00BA3CDA" w:rsidRPr="002A7576">
        <w:rPr>
          <w:rFonts w:asciiTheme="minorHAnsi" w:hAnsiTheme="minorHAnsi" w:cstheme="minorHAnsi"/>
          <w:highlight w:val="yellow"/>
        </w:rPr>
        <w:t>6</w:t>
      </w:r>
      <w:r w:rsidRPr="002A7576">
        <w:rPr>
          <w:rFonts w:asciiTheme="minorHAnsi" w:hAnsiTheme="minorHAnsi" w:cstheme="minorHAnsi"/>
          <w:highlight w:val="yellow"/>
        </w:rPr>
        <w:t>.202</w:t>
      </w:r>
      <w:r w:rsidR="005F1D4D" w:rsidRPr="002A7576">
        <w:rPr>
          <w:rFonts w:asciiTheme="minorHAnsi" w:hAnsiTheme="minorHAnsi" w:cstheme="minorHAnsi"/>
          <w:highlight w:val="yellow"/>
        </w:rPr>
        <w:t>2</w:t>
      </w:r>
      <w:r w:rsidRPr="004357DE">
        <w:rPr>
          <w:rFonts w:asciiTheme="minorHAnsi" w:hAnsiTheme="minorHAnsi" w:cstheme="minorHAnsi"/>
        </w:rPr>
        <w:t xml:space="preserve"> uzatvorili Zmluvu o</w:t>
      </w:r>
      <w:r w:rsidR="00BA3CDA">
        <w:rPr>
          <w:rFonts w:asciiTheme="minorHAnsi" w:hAnsiTheme="minorHAnsi" w:cstheme="minorHAnsi"/>
        </w:rPr>
        <w:t> </w:t>
      </w:r>
      <w:r w:rsidR="009B41CB">
        <w:rPr>
          <w:rFonts w:asciiTheme="minorHAnsi" w:hAnsiTheme="minorHAnsi" w:cstheme="minorHAnsi"/>
        </w:rPr>
        <w:t>dielo</w:t>
      </w:r>
      <w:r w:rsidRPr="004357DE">
        <w:rPr>
          <w:rFonts w:asciiTheme="minorHAnsi" w:hAnsiTheme="minorHAnsi" w:cstheme="minorHAnsi"/>
        </w:rPr>
        <w:t xml:space="preserve"> uzatvorenú podľa ustanovení § 536 a </w:t>
      </w:r>
      <w:proofErr w:type="spellStart"/>
      <w:r w:rsidRPr="004357DE">
        <w:rPr>
          <w:rFonts w:asciiTheme="minorHAnsi" w:hAnsiTheme="minorHAnsi" w:cstheme="minorHAnsi"/>
        </w:rPr>
        <w:t>nasl</w:t>
      </w:r>
      <w:proofErr w:type="spellEnd"/>
      <w:r w:rsidRPr="004357DE">
        <w:rPr>
          <w:rFonts w:asciiTheme="minorHAnsi" w:hAnsiTheme="minorHAnsi" w:cstheme="minorHAnsi"/>
        </w:rPr>
        <w:t>. zákona č. 513/1991 Zb. Obchodného zákonníka v znení neskorších predpisov (ďalej len</w:t>
      </w:r>
      <w:r w:rsidR="008B662B">
        <w:rPr>
          <w:rFonts w:asciiTheme="minorHAnsi" w:hAnsiTheme="minorHAnsi" w:cstheme="minorHAnsi"/>
        </w:rPr>
        <w:t xml:space="preserve"> </w:t>
      </w:r>
      <w:r w:rsidRPr="004357DE">
        <w:rPr>
          <w:rFonts w:asciiTheme="minorHAnsi" w:hAnsiTheme="minorHAnsi" w:cstheme="minorHAnsi"/>
        </w:rPr>
        <w:t xml:space="preserve">„Obchodný zákonník“) za účelom realizácie diela </w:t>
      </w:r>
      <w:r w:rsidRPr="00864997">
        <w:rPr>
          <w:rFonts w:asciiTheme="minorHAnsi" w:hAnsiTheme="minorHAnsi" w:cstheme="minorHAnsi"/>
          <w:b/>
          <w:bCs/>
        </w:rPr>
        <w:t>„</w:t>
      </w:r>
      <w:proofErr w:type="spellStart"/>
      <w:r w:rsidR="002A7576">
        <w:rPr>
          <w:rFonts w:asciiTheme="minorHAnsi" w:hAnsiTheme="minorHAnsi" w:cstheme="minorHAnsi"/>
          <w:b/>
          <w:bCs/>
        </w:rPr>
        <w:t>Fotovoltické</w:t>
      </w:r>
      <w:proofErr w:type="spellEnd"/>
      <w:r w:rsidR="002A7576">
        <w:rPr>
          <w:rFonts w:asciiTheme="minorHAnsi" w:hAnsiTheme="minorHAnsi" w:cstheme="minorHAnsi"/>
          <w:b/>
          <w:bCs/>
        </w:rPr>
        <w:t xml:space="preserve"> zariadenie</w:t>
      </w:r>
      <w:r w:rsidR="00864997" w:rsidRPr="00864997">
        <w:rPr>
          <w:rFonts w:asciiTheme="minorHAnsi" w:hAnsiTheme="minorHAnsi" w:cstheme="minorHAnsi"/>
          <w:b/>
          <w:bCs/>
        </w:rPr>
        <w:t>“</w:t>
      </w:r>
      <w:r w:rsidR="00C37598">
        <w:rPr>
          <w:rFonts w:asciiTheme="minorHAnsi" w:hAnsiTheme="minorHAnsi" w:cstheme="minorHAnsi"/>
        </w:rPr>
        <w:t xml:space="preserve"> </w:t>
      </w:r>
      <w:r w:rsidRPr="004357DE">
        <w:rPr>
          <w:rFonts w:asciiTheme="minorHAnsi" w:hAnsiTheme="minorHAnsi" w:cstheme="minorHAnsi"/>
        </w:rPr>
        <w:t>(ďalej len „Dielo“).</w:t>
      </w:r>
    </w:p>
    <w:p w14:paraId="36F370DB" w14:textId="77777777" w:rsidR="004357DE" w:rsidRPr="004357DE" w:rsidRDefault="004357DE" w:rsidP="00B64D67">
      <w:pPr>
        <w:pStyle w:val="Body"/>
        <w:spacing w:before="120"/>
        <w:ind w:right="851"/>
        <w:rPr>
          <w:rFonts w:asciiTheme="minorHAnsi" w:hAnsiTheme="minorHAnsi" w:cstheme="minorHAnsi"/>
        </w:rPr>
      </w:pPr>
    </w:p>
    <w:p w14:paraId="343D5E19" w14:textId="02BA50DC" w:rsidR="004357DE" w:rsidRPr="003F228B" w:rsidRDefault="003F228B" w:rsidP="003F228B">
      <w:pPr>
        <w:pStyle w:val="Body"/>
        <w:ind w:right="848"/>
        <w:jc w:val="center"/>
        <w:rPr>
          <w:rFonts w:asciiTheme="minorHAnsi" w:hAnsiTheme="minorHAnsi" w:cstheme="minorHAnsi"/>
          <w:b/>
          <w:bCs/>
        </w:rPr>
      </w:pPr>
      <w:r w:rsidRPr="003F228B">
        <w:rPr>
          <w:rFonts w:asciiTheme="minorHAnsi" w:hAnsiTheme="minorHAnsi" w:cstheme="minorHAnsi"/>
          <w:b/>
          <w:bCs/>
        </w:rPr>
        <w:t>ČLÁNOK I</w:t>
      </w:r>
    </w:p>
    <w:p w14:paraId="314FA512" w14:textId="77777777" w:rsidR="004357DE" w:rsidRDefault="004357DE" w:rsidP="008237D6">
      <w:pPr>
        <w:pStyle w:val="Body"/>
        <w:ind w:right="848"/>
        <w:jc w:val="center"/>
        <w:rPr>
          <w:rFonts w:asciiTheme="minorHAnsi" w:hAnsiTheme="minorHAnsi" w:cstheme="minorHAnsi"/>
          <w:b/>
          <w:bCs/>
        </w:rPr>
      </w:pPr>
      <w:r w:rsidRPr="003F228B">
        <w:rPr>
          <w:rFonts w:asciiTheme="minorHAnsi" w:hAnsiTheme="minorHAnsi" w:cstheme="minorHAnsi"/>
          <w:b/>
          <w:bCs/>
        </w:rPr>
        <w:t>Predmet dodatku</w:t>
      </w:r>
    </w:p>
    <w:p w14:paraId="0141BD4B" w14:textId="77777777" w:rsidR="008237D6" w:rsidRPr="008237D6" w:rsidRDefault="008237D6" w:rsidP="008237D6">
      <w:pPr>
        <w:pStyle w:val="Body"/>
        <w:ind w:right="848"/>
        <w:jc w:val="center"/>
        <w:rPr>
          <w:rFonts w:asciiTheme="minorHAnsi" w:hAnsiTheme="minorHAnsi" w:cstheme="minorHAnsi"/>
          <w:b/>
          <w:bCs/>
          <w:sz w:val="10"/>
          <w:szCs w:val="6"/>
        </w:rPr>
      </w:pPr>
    </w:p>
    <w:p w14:paraId="577C8206" w14:textId="5D5A04B6" w:rsidR="004357DE" w:rsidRDefault="004357DE" w:rsidP="00696575">
      <w:pPr>
        <w:pStyle w:val="Body"/>
        <w:numPr>
          <w:ilvl w:val="1"/>
          <w:numId w:val="38"/>
        </w:numPr>
        <w:ind w:right="848"/>
        <w:rPr>
          <w:rFonts w:asciiTheme="minorHAnsi" w:hAnsiTheme="minorHAnsi" w:cstheme="minorHAnsi"/>
        </w:rPr>
      </w:pPr>
      <w:r w:rsidRPr="004357DE">
        <w:rPr>
          <w:rFonts w:asciiTheme="minorHAnsi" w:hAnsiTheme="minorHAnsi" w:cstheme="minorHAnsi"/>
        </w:rPr>
        <w:t xml:space="preserve">Zmluvné strany sa dohodli, že bod </w:t>
      </w:r>
      <w:r w:rsidR="00CD2415" w:rsidRPr="002A7576">
        <w:rPr>
          <w:rFonts w:asciiTheme="minorHAnsi" w:hAnsiTheme="minorHAnsi" w:cstheme="minorHAnsi"/>
          <w:highlight w:val="yellow"/>
        </w:rPr>
        <w:t>3</w:t>
      </w:r>
      <w:r w:rsidR="00696575" w:rsidRPr="002A7576">
        <w:rPr>
          <w:rFonts w:asciiTheme="minorHAnsi" w:hAnsiTheme="minorHAnsi" w:cstheme="minorHAnsi"/>
          <w:highlight w:val="yellow"/>
        </w:rPr>
        <w:t>.</w:t>
      </w:r>
      <w:r w:rsidR="00CD2415" w:rsidRPr="002A7576">
        <w:rPr>
          <w:rFonts w:asciiTheme="minorHAnsi" w:hAnsiTheme="minorHAnsi" w:cstheme="minorHAnsi"/>
          <w:highlight w:val="yellow"/>
        </w:rPr>
        <w:t>1</w:t>
      </w:r>
      <w:r w:rsidRPr="002A7576">
        <w:rPr>
          <w:rFonts w:asciiTheme="minorHAnsi" w:hAnsiTheme="minorHAnsi" w:cstheme="minorHAnsi"/>
          <w:highlight w:val="yellow"/>
        </w:rPr>
        <w:t xml:space="preserve"> </w:t>
      </w:r>
      <w:r w:rsidR="00696575" w:rsidRPr="002A7576">
        <w:rPr>
          <w:rFonts w:asciiTheme="minorHAnsi" w:hAnsiTheme="minorHAnsi" w:cstheme="minorHAnsi"/>
          <w:highlight w:val="yellow"/>
        </w:rPr>
        <w:t>čl</w:t>
      </w:r>
      <w:r w:rsidRPr="002A7576">
        <w:rPr>
          <w:rFonts w:asciiTheme="minorHAnsi" w:hAnsiTheme="minorHAnsi" w:cstheme="minorHAnsi"/>
          <w:highlight w:val="yellow"/>
        </w:rPr>
        <w:t xml:space="preserve">. </w:t>
      </w:r>
      <w:r w:rsidR="00CD2415" w:rsidRPr="002A7576">
        <w:rPr>
          <w:rFonts w:asciiTheme="minorHAnsi" w:hAnsiTheme="minorHAnsi" w:cstheme="minorHAnsi"/>
          <w:highlight w:val="yellow"/>
        </w:rPr>
        <w:t>III.</w:t>
      </w:r>
      <w:r w:rsidRPr="004357DE">
        <w:rPr>
          <w:rFonts w:asciiTheme="minorHAnsi" w:hAnsiTheme="minorHAnsi" w:cstheme="minorHAnsi"/>
        </w:rPr>
        <w:t xml:space="preserve"> </w:t>
      </w:r>
      <w:r w:rsidR="000248D2">
        <w:rPr>
          <w:rFonts w:asciiTheme="minorHAnsi" w:hAnsiTheme="minorHAnsi" w:cstheme="minorHAnsi"/>
        </w:rPr>
        <w:t>sa mení nasledovne</w:t>
      </w:r>
      <w:r w:rsidRPr="004357DE">
        <w:rPr>
          <w:rFonts w:asciiTheme="minorHAnsi" w:hAnsiTheme="minorHAnsi" w:cstheme="minorHAnsi"/>
        </w:rPr>
        <w:t>:</w:t>
      </w:r>
    </w:p>
    <w:p w14:paraId="5E94FBE4" w14:textId="273EAB31" w:rsidR="004357DE" w:rsidRDefault="007D7A4C" w:rsidP="000E4E74">
      <w:pPr>
        <w:pStyle w:val="Body"/>
        <w:ind w:left="1276"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 riadnom dokončení diela, bude z</w:t>
      </w:r>
      <w:r w:rsidR="004B45A5">
        <w:rPr>
          <w:rFonts w:asciiTheme="minorHAnsi" w:hAnsiTheme="minorHAnsi" w:cstheme="minorHAnsi"/>
        </w:rPr>
        <w:t>hotoviteľovi</w:t>
      </w:r>
      <w:r>
        <w:rPr>
          <w:rFonts w:asciiTheme="minorHAnsi" w:hAnsiTheme="minorHAnsi" w:cstheme="minorHAnsi"/>
        </w:rPr>
        <w:t xml:space="preserve"> </w:t>
      </w:r>
      <w:r w:rsidR="000248D2">
        <w:rPr>
          <w:rFonts w:asciiTheme="minorHAnsi" w:hAnsiTheme="minorHAnsi" w:cstheme="minorHAnsi"/>
        </w:rPr>
        <w:t>prináležať odmena</w:t>
      </w:r>
      <w:r w:rsidR="004B45A5">
        <w:rPr>
          <w:rFonts w:asciiTheme="minorHAnsi" w:hAnsiTheme="minorHAnsi" w:cstheme="minorHAnsi"/>
        </w:rPr>
        <w:t xml:space="preserve"> za dielo</w:t>
      </w:r>
      <w:r w:rsidR="000248D2">
        <w:rPr>
          <w:rFonts w:asciiTheme="minorHAnsi" w:hAnsiTheme="minorHAnsi" w:cstheme="minorHAnsi"/>
        </w:rPr>
        <w:t xml:space="preserve"> v maximálnej výške </w:t>
      </w:r>
      <w:r w:rsidR="009C0591" w:rsidRPr="002A7576">
        <w:rPr>
          <w:rFonts w:asciiTheme="minorHAnsi" w:hAnsiTheme="minorHAnsi" w:cstheme="minorHAnsi"/>
          <w:b/>
          <w:bCs/>
          <w:highlight w:val="yellow"/>
        </w:rPr>
        <w:t xml:space="preserve">7 599,56 € </w:t>
      </w:r>
      <w:r w:rsidR="00337D14" w:rsidRPr="002A7576">
        <w:rPr>
          <w:rFonts w:asciiTheme="minorHAnsi" w:hAnsiTheme="minorHAnsi" w:cstheme="minorHAnsi"/>
          <w:b/>
          <w:bCs/>
          <w:highlight w:val="yellow"/>
        </w:rPr>
        <w:t xml:space="preserve">EUR </w:t>
      </w:r>
      <w:r w:rsidR="00337D14" w:rsidRPr="002A7576">
        <w:rPr>
          <w:rFonts w:asciiTheme="minorHAnsi" w:hAnsiTheme="minorHAnsi" w:cstheme="minorHAnsi"/>
          <w:b/>
          <w:bCs/>
        </w:rPr>
        <w:t>bez DPH</w:t>
      </w:r>
      <w:r w:rsidR="00337D14">
        <w:rPr>
          <w:rFonts w:asciiTheme="minorHAnsi" w:hAnsiTheme="minorHAnsi" w:cstheme="minorHAnsi"/>
        </w:rPr>
        <w:t>,</w:t>
      </w:r>
      <w:r w:rsidR="00DC1DE2">
        <w:rPr>
          <w:rFonts w:asciiTheme="minorHAnsi" w:hAnsiTheme="minorHAnsi" w:cstheme="minorHAnsi"/>
        </w:rPr>
        <w:t xml:space="preserve"> pričom výsledná a konečná cena predmetu </w:t>
      </w:r>
      <w:r w:rsidR="008944ED">
        <w:rPr>
          <w:rFonts w:asciiTheme="minorHAnsi" w:hAnsiTheme="minorHAnsi" w:cstheme="minorHAnsi"/>
        </w:rPr>
        <w:t>plnenia bude vychádzať z dohody zmluvných strán na základe zhotoviteľom predloženého rozpočtu</w:t>
      </w:r>
      <w:r>
        <w:rPr>
          <w:rFonts w:asciiTheme="minorHAnsi" w:hAnsiTheme="minorHAnsi" w:cstheme="minorHAnsi"/>
        </w:rPr>
        <w:t>.</w:t>
      </w:r>
    </w:p>
    <w:p w14:paraId="3CA46E19" w14:textId="77777777" w:rsidR="004357DE" w:rsidRPr="004357DE" w:rsidRDefault="004357DE" w:rsidP="00A31CE9">
      <w:pPr>
        <w:pStyle w:val="Body"/>
        <w:spacing w:before="120"/>
        <w:ind w:left="0" w:right="851"/>
        <w:rPr>
          <w:rFonts w:asciiTheme="minorHAnsi" w:hAnsiTheme="minorHAnsi" w:cstheme="minorHAnsi"/>
        </w:rPr>
      </w:pPr>
    </w:p>
    <w:p w14:paraId="46A4816E" w14:textId="1B5653E4" w:rsidR="00893F86" w:rsidRPr="003F228B" w:rsidRDefault="00893F86" w:rsidP="00893F86">
      <w:pPr>
        <w:pStyle w:val="Body"/>
        <w:ind w:right="848"/>
        <w:jc w:val="center"/>
        <w:rPr>
          <w:rFonts w:asciiTheme="minorHAnsi" w:hAnsiTheme="minorHAnsi" w:cstheme="minorHAnsi"/>
          <w:b/>
          <w:bCs/>
        </w:rPr>
      </w:pPr>
      <w:r w:rsidRPr="003F228B">
        <w:rPr>
          <w:rFonts w:asciiTheme="minorHAnsi" w:hAnsiTheme="minorHAnsi" w:cstheme="minorHAnsi"/>
          <w:b/>
          <w:bCs/>
        </w:rPr>
        <w:t>ČLÁNOK I</w:t>
      </w:r>
      <w:r w:rsidR="00B64D67">
        <w:rPr>
          <w:rFonts w:asciiTheme="minorHAnsi" w:hAnsiTheme="minorHAnsi" w:cstheme="minorHAnsi"/>
          <w:b/>
          <w:bCs/>
        </w:rPr>
        <w:t>I</w:t>
      </w:r>
    </w:p>
    <w:p w14:paraId="12FE7393" w14:textId="2EB0998D" w:rsidR="00893F86" w:rsidRDefault="00893F86" w:rsidP="00893F86">
      <w:pPr>
        <w:pStyle w:val="Body"/>
        <w:ind w:right="848"/>
        <w:jc w:val="center"/>
        <w:rPr>
          <w:rFonts w:asciiTheme="minorHAnsi" w:hAnsiTheme="minorHAnsi" w:cstheme="minorHAnsi"/>
          <w:b/>
          <w:bCs/>
        </w:rPr>
      </w:pPr>
      <w:r w:rsidRPr="00893F86">
        <w:rPr>
          <w:rFonts w:asciiTheme="minorHAnsi" w:hAnsiTheme="minorHAnsi" w:cstheme="minorHAnsi"/>
          <w:b/>
          <w:bCs/>
        </w:rPr>
        <w:t>Záverečné ustanovenia</w:t>
      </w:r>
    </w:p>
    <w:p w14:paraId="11D333F9" w14:textId="77777777" w:rsidR="00B64D67" w:rsidRPr="00B64D67" w:rsidRDefault="00B64D67" w:rsidP="00893F86">
      <w:pPr>
        <w:pStyle w:val="Body"/>
        <w:ind w:right="848"/>
        <w:jc w:val="center"/>
        <w:rPr>
          <w:rFonts w:asciiTheme="minorHAnsi" w:hAnsiTheme="minorHAnsi" w:cstheme="minorHAnsi"/>
          <w:sz w:val="10"/>
          <w:szCs w:val="6"/>
        </w:rPr>
      </w:pPr>
    </w:p>
    <w:p w14:paraId="79239BE8" w14:textId="75761108" w:rsidR="004357DE" w:rsidRPr="004357DE" w:rsidRDefault="00A31CE9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2.1</w:t>
      </w:r>
      <w:r w:rsidR="00F520BB"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>Zmluvné strany zhodne vyhlasujú, že si Dodatok pred jeho podpisom riadne prečítali, súhlasia s jeho obsahom, uzatvárajú ho na základe slobodnej, vážnej a zrozumiteľnej vôle, nie pod nátlakom, v tiesni ani za nápadne nevýhodných podmienok, čo potvrdzujú svojim podpisom.</w:t>
      </w:r>
    </w:p>
    <w:p w14:paraId="66210731" w14:textId="1C8D9532" w:rsidR="004357DE" w:rsidRPr="004357DE" w:rsidRDefault="00A31CE9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2.2</w:t>
      </w:r>
      <w:r w:rsidR="00F520BB"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>Ak niektoré ustanovenia Dodatku budú považované za neplatné alebo nevymáhateľné, potom takéto ustanovenia Dodatku budú neplatné iba v dotknutom a v najužšom možnom rozsahu, pričom zvyšná časť týchto ustanovení, ich význam a dôsledky, ako aj ostatné ustanovenia samotnej Zmluvy o dielo zostanú aj naďalej v platnosti.</w:t>
      </w:r>
    </w:p>
    <w:p w14:paraId="5CA285A8" w14:textId="2FC0233A" w:rsidR="004357DE" w:rsidRPr="004357DE" w:rsidRDefault="00A31CE9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="009C29B2">
        <w:rPr>
          <w:rFonts w:asciiTheme="minorHAnsi" w:hAnsiTheme="minorHAnsi" w:cstheme="minorHAnsi"/>
        </w:rPr>
        <w:t>3</w:t>
      </w:r>
      <w:r w:rsidR="00F520BB"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>Dodatok je neoddeliteľnou súčasťou Zmluvy o</w:t>
      </w:r>
      <w:r w:rsidR="007D159C">
        <w:rPr>
          <w:rFonts w:asciiTheme="minorHAnsi" w:hAnsiTheme="minorHAnsi" w:cstheme="minorHAnsi"/>
        </w:rPr>
        <w:t> </w:t>
      </w:r>
      <w:r w:rsidR="002A7576">
        <w:rPr>
          <w:rFonts w:asciiTheme="minorHAnsi" w:hAnsiTheme="minorHAnsi" w:cstheme="minorHAnsi"/>
        </w:rPr>
        <w:t>dielo</w:t>
      </w:r>
      <w:r w:rsidR="004357DE" w:rsidRPr="004357DE">
        <w:rPr>
          <w:rFonts w:asciiTheme="minorHAnsi" w:hAnsiTheme="minorHAnsi" w:cstheme="minorHAnsi"/>
        </w:rPr>
        <w:t>.</w:t>
      </w:r>
    </w:p>
    <w:p w14:paraId="61EE729E" w14:textId="78E2EBDA" w:rsidR="004357DE" w:rsidRPr="004357DE" w:rsidRDefault="00A31CE9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="009C29B2">
        <w:rPr>
          <w:rFonts w:asciiTheme="minorHAnsi" w:hAnsiTheme="minorHAnsi" w:cstheme="minorHAnsi"/>
        </w:rPr>
        <w:t>4</w:t>
      </w:r>
      <w:r w:rsidR="00F520BB"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>Meniť, alebo doplňovať obsah Zmluvy o</w:t>
      </w:r>
      <w:r w:rsidR="007D159C">
        <w:rPr>
          <w:rFonts w:asciiTheme="minorHAnsi" w:hAnsiTheme="minorHAnsi" w:cstheme="minorHAnsi"/>
        </w:rPr>
        <w:t> </w:t>
      </w:r>
      <w:r w:rsidR="002A7576">
        <w:rPr>
          <w:rFonts w:asciiTheme="minorHAnsi" w:hAnsiTheme="minorHAnsi" w:cstheme="minorHAnsi"/>
        </w:rPr>
        <w:t>dielo</w:t>
      </w:r>
      <w:r w:rsidR="004357DE" w:rsidRPr="004357DE">
        <w:rPr>
          <w:rFonts w:asciiTheme="minorHAnsi" w:hAnsiTheme="minorHAnsi" w:cstheme="minorHAnsi"/>
        </w:rPr>
        <w:t xml:space="preserve"> vrátane Dodatku je možné len formou očíslovaných písomných dodatkov potvrdených obidvoma Zmluvnými stranami.</w:t>
      </w:r>
    </w:p>
    <w:p w14:paraId="13B00984" w14:textId="69683511" w:rsidR="004357DE" w:rsidRPr="004357DE" w:rsidRDefault="00F520BB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2.7</w:t>
      </w:r>
      <w:r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>Ostatné ustanovenia Zmluvy o</w:t>
      </w:r>
      <w:r w:rsidR="007D159C">
        <w:rPr>
          <w:rFonts w:asciiTheme="minorHAnsi" w:hAnsiTheme="minorHAnsi" w:cstheme="minorHAnsi"/>
        </w:rPr>
        <w:t xml:space="preserve">  </w:t>
      </w:r>
      <w:r w:rsidR="002A7576">
        <w:rPr>
          <w:rFonts w:asciiTheme="minorHAnsi" w:hAnsiTheme="minorHAnsi" w:cstheme="minorHAnsi"/>
        </w:rPr>
        <w:t>dielo</w:t>
      </w:r>
      <w:r w:rsidR="004357DE" w:rsidRPr="004357DE">
        <w:rPr>
          <w:rFonts w:asciiTheme="minorHAnsi" w:hAnsiTheme="minorHAnsi" w:cstheme="minorHAnsi"/>
        </w:rPr>
        <w:t>, ktoré nie sú týmto Dodatkom dotknuté ostávajú nezmenené v pôvodnom znení.</w:t>
      </w:r>
    </w:p>
    <w:p w14:paraId="6369D8EE" w14:textId="352C1EBF" w:rsidR="004357DE" w:rsidRPr="004357DE" w:rsidRDefault="00F520BB" w:rsidP="004357DE">
      <w:pPr>
        <w:pStyle w:val="Body"/>
        <w:ind w:right="84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2.8</w:t>
      </w:r>
      <w:r>
        <w:rPr>
          <w:rFonts w:asciiTheme="minorHAnsi" w:hAnsiTheme="minorHAnsi" w:cstheme="minorHAnsi"/>
        </w:rPr>
        <w:tab/>
      </w:r>
      <w:r w:rsidR="004357DE" w:rsidRPr="004357DE">
        <w:rPr>
          <w:rFonts w:asciiTheme="minorHAnsi" w:hAnsiTheme="minorHAnsi" w:cstheme="minorHAnsi"/>
        </w:rPr>
        <w:t xml:space="preserve">Tento Dodatok je vyhotovený v </w:t>
      </w:r>
      <w:r w:rsidR="002A7576">
        <w:rPr>
          <w:rFonts w:asciiTheme="minorHAnsi" w:hAnsiTheme="minorHAnsi" w:cstheme="minorHAnsi"/>
        </w:rPr>
        <w:t>dvoc</w:t>
      </w:r>
      <w:r w:rsidR="004357DE" w:rsidRPr="004357DE">
        <w:rPr>
          <w:rFonts w:asciiTheme="minorHAnsi" w:hAnsiTheme="minorHAnsi" w:cstheme="minorHAnsi"/>
        </w:rPr>
        <w:t>h (</w:t>
      </w:r>
      <w:r w:rsidR="007D159C">
        <w:rPr>
          <w:rFonts w:asciiTheme="minorHAnsi" w:hAnsiTheme="minorHAnsi" w:cstheme="minorHAnsi"/>
        </w:rPr>
        <w:t>2</w:t>
      </w:r>
      <w:r w:rsidR="004357DE" w:rsidRPr="004357DE">
        <w:rPr>
          <w:rFonts w:asciiTheme="minorHAnsi" w:hAnsiTheme="minorHAnsi" w:cstheme="minorHAnsi"/>
        </w:rPr>
        <w:t xml:space="preserve">) originálnych rovnopisoch, z ktorých Objednávateľ dostane </w:t>
      </w:r>
      <w:r w:rsidR="002A7576">
        <w:rPr>
          <w:rFonts w:asciiTheme="minorHAnsi" w:hAnsiTheme="minorHAnsi" w:cstheme="minorHAnsi"/>
        </w:rPr>
        <w:t>jedno</w:t>
      </w:r>
      <w:r w:rsidR="004357DE" w:rsidRPr="004357DE">
        <w:rPr>
          <w:rFonts w:asciiTheme="minorHAnsi" w:hAnsiTheme="minorHAnsi" w:cstheme="minorHAnsi"/>
        </w:rPr>
        <w:t xml:space="preserve"> (</w:t>
      </w:r>
      <w:r w:rsidR="007D159C">
        <w:rPr>
          <w:rFonts w:asciiTheme="minorHAnsi" w:hAnsiTheme="minorHAnsi" w:cstheme="minorHAnsi"/>
        </w:rPr>
        <w:t>1</w:t>
      </w:r>
      <w:r w:rsidR="004357DE" w:rsidRPr="004357DE">
        <w:rPr>
          <w:rFonts w:asciiTheme="minorHAnsi" w:hAnsiTheme="minorHAnsi" w:cstheme="minorHAnsi"/>
        </w:rPr>
        <w:t>) vyhotoven</w:t>
      </w:r>
      <w:r w:rsidR="002A7576">
        <w:rPr>
          <w:rFonts w:asciiTheme="minorHAnsi" w:hAnsiTheme="minorHAnsi" w:cstheme="minorHAnsi"/>
        </w:rPr>
        <w:t>i</w:t>
      </w:r>
      <w:r w:rsidR="007D159C">
        <w:rPr>
          <w:rFonts w:asciiTheme="minorHAnsi" w:hAnsiTheme="minorHAnsi" w:cstheme="minorHAnsi"/>
        </w:rPr>
        <w:t>e</w:t>
      </w:r>
      <w:r w:rsidR="004357DE" w:rsidRPr="004357DE">
        <w:rPr>
          <w:rFonts w:asciiTheme="minorHAnsi" w:hAnsiTheme="minorHAnsi" w:cstheme="minorHAnsi"/>
        </w:rPr>
        <w:t xml:space="preserve"> a Zhotoviteľ dostane </w:t>
      </w:r>
      <w:r w:rsidR="002A7576">
        <w:rPr>
          <w:rFonts w:asciiTheme="minorHAnsi" w:hAnsiTheme="minorHAnsi" w:cstheme="minorHAnsi"/>
        </w:rPr>
        <w:t>jedno</w:t>
      </w:r>
      <w:r w:rsidR="004357DE" w:rsidRPr="004357DE">
        <w:rPr>
          <w:rFonts w:asciiTheme="minorHAnsi" w:hAnsiTheme="minorHAnsi" w:cstheme="minorHAnsi"/>
        </w:rPr>
        <w:t xml:space="preserve"> (</w:t>
      </w:r>
      <w:r w:rsidR="006E4E79">
        <w:rPr>
          <w:rFonts w:asciiTheme="minorHAnsi" w:hAnsiTheme="minorHAnsi" w:cstheme="minorHAnsi"/>
        </w:rPr>
        <w:t>1</w:t>
      </w:r>
      <w:r w:rsidR="004357DE" w:rsidRPr="004357DE">
        <w:rPr>
          <w:rFonts w:asciiTheme="minorHAnsi" w:hAnsiTheme="minorHAnsi" w:cstheme="minorHAnsi"/>
        </w:rPr>
        <w:t>) vyhotoveni</w:t>
      </w:r>
      <w:r w:rsidR="002A7576">
        <w:rPr>
          <w:rFonts w:asciiTheme="minorHAnsi" w:hAnsiTheme="minorHAnsi" w:cstheme="minorHAnsi"/>
        </w:rPr>
        <w:t>e</w:t>
      </w:r>
      <w:r w:rsidR="004357DE" w:rsidRPr="004357DE">
        <w:rPr>
          <w:rFonts w:asciiTheme="minorHAnsi" w:hAnsiTheme="minorHAnsi" w:cstheme="minorHAnsi"/>
        </w:rPr>
        <w:t>.</w:t>
      </w:r>
    </w:p>
    <w:p w14:paraId="70D97E40" w14:textId="77777777" w:rsidR="006B4582" w:rsidRDefault="006B4582" w:rsidP="006B4582">
      <w:pPr>
        <w:pStyle w:val="Odsekzoznamu"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992" w:right="565"/>
        <w:contextualSpacing w:val="0"/>
        <w:jc w:val="both"/>
        <w:rPr>
          <w:rFonts w:asciiTheme="minorHAnsi" w:hAnsiTheme="minorHAnsi" w:cstheme="minorHAnsi"/>
        </w:rPr>
      </w:pPr>
    </w:p>
    <w:p w14:paraId="213B02F7" w14:textId="77777777" w:rsidR="00D141D5" w:rsidRPr="002A7576" w:rsidRDefault="00D141D5" w:rsidP="002A7576">
      <w:pPr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right="848"/>
        <w:jc w:val="both"/>
        <w:rPr>
          <w:rFonts w:asciiTheme="minorHAnsi" w:hAnsiTheme="minorHAnsi" w:cstheme="minorHAnsi"/>
        </w:rPr>
      </w:pPr>
    </w:p>
    <w:p w14:paraId="0F3482E5" w14:textId="341DE12F" w:rsidR="00A66893" w:rsidRDefault="00AA7D02" w:rsidP="00A66893">
      <w:pPr>
        <w:pStyle w:val="Odsekzoznamu"/>
        <w:widowControl w:val="0"/>
        <w:tabs>
          <w:tab w:val="left" w:pos="1730"/>
          <w:tab w:val="left" w:pos="1731"/>
        </w:tabs>
        <w:autoSpaceDE w:val="0"/>
        <w:autoSpaceDN w:val="0"/>
        <w:spacing w:line="360" w:lineRule="auto"/>
        <w:ind w:left="284" w:right="84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38653020" wp14:editId="5F242A18">
            <wp:simplePos x="0" y="0"/>
            <wp:positionH relativeFrom="column">
              <wp:posOffset>135890</wp:posOffset>
            </wp:positionH>
            <wp:positionV relativeFrom="paragraph">
              <wp:posOffset>257175</wp:posOffset>
            </wp:positionV>
            <wp:extent cx="1692910" cy="1036320"/>
            <wp:effectExtent l="0" t="0" r="2540" b="0"/>
            <wp:wrapNone/>
            <wp:docPr id="4" name="Obrázok 4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4" descr="Obrázok, na ktorom je text&#10;&#10;Automaticky generovaný popi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893">
        <w:rPr>
          <w:rFonts w:asciiTheme="minorHAnsi" w:hAnsiTheme="minorHAnsi" w:cstheme="minorHAnsi"/>
        </w:rPr>
        <w:t xml:space="preserve">V Bratislave, dňa </w:t>
      </w:r>
      <w:r w:rsidR="004C77E2" w:rsidRPr="002A7576">
        <w:rPr>
          <w:rFonts w:asciiTheme="minorHAnsi" w:hAnsiTheme="minorHAnsi" w:cstheme="minorHAnsi"/>
          <w:highlight w:val="yellow"/>
        </w:rPr>
        <w:t>00</w:t>
      </w:r>
      <w:r w:rsidR="006E4E79" w:rsidRPr="002A7576">
        <w:rPr>
          <w:rFonts w:asciiTheme="minorHAnsi" w:hAnsiTheme="minorHAnsi" w:cstheme="minorHAnsi"/>
          <w:highlight w:val="yellow"/>
        </w:rPr>
        <w:t>.0</w:t>
      </w:r>
      <w:r w:rsidR="004C77E2" w:rsidRPr="002A7576">
        <w:rPr>
          <w:rFonts w:asciiTheme="minorHAnsi" w:hAnsiTheme="minorHAnsi" w:cstheme="minorHAnsi"/>
          <w:highlight w:val="yellow"/>
        </w:rPr>
        <w:t>0</w:t>
      </w:r>
      <w:r w:rsidR="006E4E79" w:rsidRPr="002A7576">
        <w:rPr>
          <w:rFonts w:asciiTheme="minorHAnsi" w:hAnsiTheme="minorHAnsi" w:cstheme="minorHAnsi"/>
          <w:highlight w:val="yellow"/>
        </w:rPr>
        <w:t>.202</w:t>
      </w:r>
      <w:r w:rsidR="002A7576" w:rsidRPr="002A7576">
        <w:rPr>
          <w:rFonts w:asciiTheme="minorHAnsi" w:hAnsiTheme="minorHAnsi" w:cstheme="minorHAnsi"/>
          <w:highlight w:val="yellow"/>
        </w:rPr>
        <w:t>3</w:t>
      </w:r>
    </w:p>
    <w:p w14:paraId="31863904" w14:textId="5878B3C3" w:rsidR="006053AC" w:rsidRDefault="006053AC" w:rsidP="007C20FF">
      <w:pPr>
        <w:widowControl w:val="0"/>
        <w:tabs>
          <w:tab w:val="left" w:pos="1730"/>
          <w:tab w:val="left" w:pos="1731"/>
        </w:tabs>
        <w:autoSpaceDE w:val="0"/>
        <w:autoSpaceDN w:val="0"/>
        <w:spacing w:after="120" w:line="360" w:lineRule="auto"/>
        <w:ind w:right="851"/>
        <w:jc w:val="both"/>
        <w:rPr>
          <w:rFonts w:asciiTheme="minorHAnsi" w:hAnsiTheme="minorHAnsi" w:cstheme="minorHAnsi"/>
        </w:rPr>
      </w:pPr>
    </w:p>
    <w:p w14:paraId="7D10AC4E" w14:textId="38F16AF6" w:rsidR="00033B26" w:rsidRDefault="00033B26" w:rsidP="007C20FF">
      <w:pPr>
        <w:widowControl w:val="0"/>
        <w:tabs>
          <w:tab w:val="left" w:pos="1730"/>
          <w:tab w:val="left" w:pos="1731"/>
        </w:tabs>
        <w:autoSpaceDE w:val="0"/>
        <w:autoSpaceDN w:val="0"/>
        <w:spacing w:after="120" w:line="360" w:lineRule="auto"/>
        <w:ind w:right="851"/>
        <w:jc w:val="both"/>
        <w:rPr>
          <w:rFonts w:asciiTheme="minorHAnsi" w:hAnsiTheme="minorHAnsi" w:cstheme="minorHAnsi"/>
        </w:rPr>
      </w:pPr>
    </w:p>
    <w:p w14:paraId="7423E6AB" w14:textId="6769582C" w:rsidR="00033B26" w:rsidRPr="007C20FF" w:rsidRDefault="00033B26" w:rsidP="007C20FF">
      <w:pPr>
        <w:widowControl w:val="0"/>
        <w:tabs>
          <w:tab w:val="left" w:pos="1730"/>
          <w:tab w:val="left" w:pos="1731"/>
        </w:tabs>
        <w:autoSpaceDE w:val="0"/>
        <w:autoSpaceDN w:val="0"/>
        <w:spacing w:after="120" w:line="360" w:lineRule="auto"/>
        <w:ind w:right="851"/>
        <w:jc w:val="both"/>
        <w:rPr>
          <w:rFonts w:asciiTheme="minorHAnsi" w:hAnsiTheme="minorHAnsi" w:cstheme="minorHAnsi"/>
        </w:rPr>
      </w:pPr>
    </w:p>
    <w:p w14:paraId="478CB920" w14:textId="5D7C0518" w:rsidR="00F3031C" w:rsidRPr="00F3031C" w:rsidRDefault="00F32919" w:rsidP="006053AC">
      <w:pPr>
        <w:pStyle w:val="Odsekzoznamu"/>
        <w:widowControl w:val="0"/>
        <w:tabs>
          <w:tab w:val="left" w:pos="1985"/>
          <w:tab w:val="left" w:pos="6521"/>
        </w:tabs>
        <w:autoSpaceDE w:val="0"/>
        <w:autoSpaceDN w:val="0"/>
        <w:spacing w:after="60"/>
        <w:ind w:left="284" w:right="851"/>
        <w:contextualSpacing w:val="0"/>
        <w:jc w:val="both"/>
        <w:rPr>
          <w:rFonts w:asciiTheme="minorHAnsi" w:hAnsiTheme="minorHAnsi" w:cstheme="minorHAnsi"/>
          <w:b/>
          <w:bCs/>
        </w:rPr>
      </w:pPr>
      <w:r w:rsidRPr="00F32919">
        <w:rPr>
          <w:rFonts w:asciiTheme="minorHAnsi" w:hAnsiTheme="minorHAnsi" w:cstheme="minorHAnsi"/>
          <w:b/>
          <w:bCs/>
        </w:rPr>
        <w:t>Lukáš Bago</w:t>
      </w:r>
      <w:r w:rsidR="004B2638">
        <w:rPr>
          <w:rFonts w:asciiTheme="minorHAnsi" w:hAnsiTheme="minorHAnsi" w:cstheme="minorHAnsi"/>
          <w:b/>
          <w:bCs/>
        </w:rPr>
        <w:tab/>
      </w:r>
      <w:r w:rsidR="004B2638">
        <w:rPr>
          <w:rFonts w:asciiTheme="minorHAnsi" w:hAnsiTheme="minorHAnsi" w:cstheme="minorHAnsi"/>
          <w:b/>
          <w:bCs/>
        </w:rPr>
        <w:tab/>
      </w:r>
      <w:r w:rsidR="004C77E2" w:rsidRPr="002A7576">
        <w:rPr>
          <w:rFonts w:asciiTheme="minorHAnsi" w:hAnsiTheme="minorHAnsi" w:cstheme="minorHAnsi"/>
          <w:b/>
          <w:bCs/>
          <w:highlight w:val="yellow"/>
        </w:rPr>
        <w:t>Xxxxxxx Xxxxxxxxxxx</w:t>
      </w:r>
    </w:p>
    <w:p w14:paraId="7DD08C22" w14:textId="5849D41A" w:rsidR="00F32919" w:rsidRDefault="00F32919" w:rsidP="00661D93">
      <w:pPr>
        <w:pStyle w:val="Odsekzoznamu"/>
        <w:widowControl w:val="0"/>
        <w:tabs>
          <w:tab w:val="left" w:pos="1730"/>
          <w:tab w:val="left" w:pos="1731"/>
          <w:tab w:val="left" w:pos="6521"/>
        </w:tabs>
        <w:autoSpaceDE w:val="0"/>
        <w:autoSpaceDN w:val="0"/>
        <w:ind w:left="284" w:right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Energovision s.r.o.</w:t>
      </w:r>
      <w:r w:rsidR="00661D93">
        <w:rPr>
          <w:rFonts w:asciiTheme="minorHAnsi" w:hAnsiTheme="minorHAnsi" w:cstheme="minorHAnsi"/>
        </w:rPr>
        <w:tab/>
      </w:r>
    </w:p>
    <w:p w14:paraId="5C3BA720" w14:textId="77777777" w:rsidR="00657291" w:rsidRPr="0061618A" w:rsidRDefault="00657291" w:rsidP="002E257B">
      <w:pPr>
        <w:pStyle w:val="Body"/>
        <w:spacing w:after="0" w:line="360" w:lineRule="auto"/>
      </w:pPr>
    </w:p>
    <w:sectPr w:rsidR="00657291" w:rsidRPr="0061618A" w:rsidSect="001430F8">
      <w:headerReference w:type="default" r:id="rId12"/>
      <w:footerReference w:type="default" r:id="rId13"/>
      <w:pgSz w:w="11906" w:h="16838" w:code="9"/>
      <w:pgMar w:top="1843" w:right="851" w:bottom="992" w:left="1418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0EF9" w14:textId="77777777" w:rsidR="001B2048" w:rsidRDefault="001B2048">
      <w:r>
        <w:separator/>
      </w:r>
    </w:p>
  </w:endnote>
  <w:endnote w:type="continuationSeparator" w:id="0">
    <w:p w14:paraId="1E3F9656" w14:textId="77777777" w:rsidR="001B2048" w:rsidRDefault="001B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G Times (W1)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3BA55" w14:textId="77777777" w:rsidR="00CC289B" w:rsidRDefault="00CC289B">
    <w:pPr>
      <w:pStyle w:val="Pta"/>
      <w:tabs>
        <w:tab w:val="clear" w:pos="4536"/>
        <w:tab w:val="clear" w:pos="9072"/>
        <w:tab w:val="right" w:pos="9639"/>
      </w:tabs>
      <w:rPr>
        <w:noProof/>
        <w:color w:val="000000"/>
        <w:sz w:val="16"/>
      </w:rPr>
    </w:pPr>
  </w:p>
  <w:p w14:paraId="161027F9" w14:textId="47533A87" w:rsidR="00CC289B" w:rsidRDefault="0000762D">
    <w:pPr>
      <w:pStyle w:val="Pta"/>
      <w:tabs>
        <w:tab w:val="clear" w:pos="4536"/>
        <w:tab w:val="clear" w:pos="9072"/>
        <w:tab w:val="right" w:pos="9639"/>
      </w:tabs>
      <w:rPr>
        <w:color w:val="000000"/>
        <w:sz w:val="16"/>
      </w:rPr>
    </w:pPr>
    <w:r w:rsidRPr="002A7576">
      <w:rPr>
        <w:noProof/>
        <w:color w:val="000000"/>
        <w:sz w:val="16"/>
        <w:highlight w:val="yellow"/>
      </w:rPr>
      <w:fldChar w:fldCharType="begin"/>
    </w:r>
    <w:r w:rsidR="00A05E30" w:rsidRPr="002A7576">
      <w:rPr>
        <w:noProof/>
        <w:color w:val="000000"/>
        <w:sz w:val="16"/>
        <w:highlight w:val="yellow"/>
      </w:rPr>
      <w:instrText xml:space="preserve"> FILENAME  </w:instrText>
    </w:r>
    <w:r w:rsidRPr="002A7576">
      <w:rPr>
        <w:noProof/>
        <w:color w:val="000000"/>
        <w:sz w:val="16"/>
        <w:highlight w:val="yellow"/>
      </w:rPr>
      <w:fldChar w:fldCharType="separate"/>
    </w:r>
    <w:r w:rsidR="004C77E2" w:rsidRPr="002A7576">
      <w:rPr>
        <w:noProof/>
        <w:color w:val="000000"/>
        <w:sz w:val="16"/>
        <w:highlight w:val="yellow"/>
      </w:rPr>
      <w:t>Dodatok k zmluve o dielo - vzor</w:t>
    </w:r>
    <w:r w:rsidRPr="002A7576">
      <w:rPr>
        <w:noProof/>
        <w:color w:val="000000"/>
        <w:sz w:val="16"/>
        <w:highlight w:val="yellow"/>
      </w:rPr>
      <w:fldChar w:fldCharType="end"/>
    </w:r>
    <w:r w:rsidR="00CC289B">
      <w:rPr>
        <w:color w:val="000000"/>
        <w:sz w:val="16"/>
      </w:rPr>
      <w:tab/>
    </w:r>
    <w:r w:rsidR="00CC289B">
      <w:rPr>
        <w:snapToGrid w:val="0"/>
        <w:color w:val="000000"/>
        <w:sz w:val="16"/>
      </w:rPr>
      <w:t xml:space="preserve">Strana </w:t>
    </w:r>
    <w:r>
      <w:rPr>
        <w:snapToGrid w:val="0"/>
        <w:color w:val="000000"/>
        <w:sz w:val="16"/>
      </w:rPr>
      <w:fldChar w:fldCharType="begin"/>
    </w:r>
    <w:r w:rsidR="00CC289B">
      <w:rPr>
        <w:snapToGrid w:val="0"/>
        <w:color w:val="000000"/>
        <w:sz w:val="16"/>
      </w:rPr>
      <w:instrText xml:space="preserve"> PAGE </w:instrText>
    </w:r>
    <w:r>
      <w:rPr>
        <w:snapToGrid w:val="0"/>
        <w:color w:val="000000"/>
        <w:sz w:val="16"/>
      </w:rPr>
      <w:fldChar w:fldCharType="separate"/>
    </w:r>
    <w:r w:rsidR="002C3CD6">
      <w:rPr>
        <w:noProof/>
        <w:snapToGrid w:val="0"/>
        <w:color w:val="000000"/>
        <w:sz w:val="16"/>
      </w:rPr>
      <w:t>5</w:t>
    </w:r>
    <w:r>
      <w:rPr>
        <w:snapToGrid w:val="0"/>
        <w:color w:val="000000"/>
        <w:sz w:val="16"/>
      </w:rPr>
      <w:fldChar w:fldCharType="end"/>
    </w:r>
    <w:r w:rsidR="00CC289B">
      <w:rPr>
        <w:snapToGrid w:val="0"/>
        <w:color w:val="000000"/>
        <w:sz w:val="16"/>
      </w:rPr>
      <w:t xml:space="preserve"> / </w:t>
    </w:r>
    <w:r>
      <w:rPr>
        <w:rStyle w:val="slostrany"/>
        <w:color w:val="000000"/>
        <w:sz w:val="16"/>
      </w:rPr>
      <w:fldChar w:fldCharType="begin"/>
    </w:r>
    <w:r w:rsidR="00CC289B">
      <w:rPr>
        <w:rStyle w:val="slostrany"/>
        <w:color w:val="000000"/>
        <w:sz w:val="16"/>
      </w:rPr>
      <w:instrText xml:space="preserve"> NUMPAGES </w:instrText>
    </w:r>
    <w:r>
      <w:rPr>
        <w:rStyle w:val="slostrany"/>
        <w:color w:val="000000"/>
        <w:sz w:val="16"/>
      </w:rPr>
      <w:fldChar w:fldCharType="separate"/>
    </w:r>
    <w:r w:rsidR="002C3CD6">
      <w:rPr>
        <w:rStyle w:val="slostrany"/>
        <w:noProof/>
        <w:color w:val="000000"/>
        <w:sz w:val="16"/>
      </w:rPr>
      <w:t>5</w:t>
    </w:r>
    <w:r>
      <w:rPr>
        <w:rStyle w:val="slostrany"/>
        <w:color w:val="000000"/>
        <w:sz w:val="16"/>
      </w:rPr>
      <w:fldChar w:fldCharType="end"/>
    </w:r>
  </w:p>
  <w:p w14:paraId="221B4FB7" w14:textId="77777777" w:rsidR="0039299A" w:rsidRDefault="003929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7C317" w14:textId="77777777" w:rsidR="001B2048" w:rsidRDefault="001B2048">
      <w:r>
        <w:separator/>
      </w:r>
    </w:p>
  </w:footnote>
  <w:footnote w:type="continuationSeparator" w:id="0">
    <w:p w14:paraId="73D24C27" w14:textId="77777777" w:rsidR="001B2048" w:rsidRDefault="001B2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Mriekatabuky"/>
      <w:tblW w:w="4820" w:type="dxa"/>
      <w:tblInd w:w="4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6"/>
      <w:gridCol w:w="2764"/>
    </w:tblGrid>
    <w:tr w:rsidR="000D7144" w:rsidRPr="009055A5" w14:paraId="41D427E5" w14:textId="77777777" w:rsidTr="00A5661D">
      <w:trPr>
        <w:trHeight w:val="298"/>
      </w:trPr>
      <w:tc>
        <w:tcPr>
          <w:tcW w:w="2056" w:type="dxa"/>
        </w:tcPr>
        <w:p w14:paraId="5ED66B3A" w14:textId="4515337E" w:rsidR="000D7144" w:rsidRPr="0095663C" w:rsidRDefault="002027F1" w:rsidP="000D7144">
          <w:pPr>
            <w:pStyle w:val="Hlavika"/>
            <w:rPr>
              <w:rFonts w:asciiTheme="minorHAnsi" w:hAnsiTheme="minorHAnsi" w:cstheme="minorHAnsi"/>
              <w:b/>
              <w:bCs/>
              <w:szCs w:val="24"/>
            </w:rPr>
          </w:pPr>
          <w:r w:rsidRPr="0095663C">
            <w:rPr>
              <w:rFonts w:asciiTheme="minorHAnsi" w:hAnsiTheme="minorHAnsi" w:cstheme="minorHAnsi"/>
              <w:b/>
              <w:bCs/>
              <w:szCs w:val="24"/>
            </w:rPr>
            <w:t>Energovision s.r.o.</w:t>
          </w:r>
        </w:p>
      </w:tc>
      <w:tc>
        <w:tcPr>
          <w:tcW w:w="2764" w:type="dxa"/>
        </w:tcPr>
        <w:p w14:paraId="62DC8B2D" w14:textId="3AE1E39A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Lamačská cesta 17</w:t>
          </w:r>
          <w:r w:rsidR="00585E31">
            <w:rPr>
              <w:rFonts w:asciiTheme="minorHAnsi" w:hAnsiTheme="minorHAnsi" w:cstheme="minorHAnsi"/>
              <w:szCs w:val="24"/>
            </w:rPr>
            <w:t>38</w:t>
          </w:r>
          <w:r>
            <w:rPr>
              <w:rFonts w:asciiTheme="minorHAnsi" w:hAnsiTheme="minorHAnsi" w:cstheme="minorHAnsi"/>
              <w:szCs w:val="24"/>
            </w:rPr>
            <w:t>/111</w:t>
          </w:r>
        </w:p>
      </w:tc>
    </w:tr>
    <w:tr w:rsidR="000D7144" w:rsidRPr="009055A5" w14:paraId="0D790CC3" w14:textId="77777777" w:rsidTr="00A5661D">
      <w:trPr>
        <w:trHeight w:val="298"/>
      </w:trPr>
      <w:tc>
        <w:tcPr>
          <w:tcW w:w="2056" w:type="dxa"/>
        </w:tcPr>
        <w:p w14:paraId="030B6146" w14:textId="2EABDF73" w:rsidR="000D7144" w:rsidRPr="002027F1" w:rsidRDefault="000D7144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</w:p>
      </w:tc>
      <w:tc>
        <w:tcPr>
          <w:tcW w:w="2764" w:type="dxa"/>
        </w:tcPr>
        <w:p w14:paraId="669F6F2D" w14:textId="10BC8F7F" w:rsidR="0095663C" w:rsidRPr="002027F1" w:rsidRDefault="0095663C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>
            <w:rPr>
              <w:rFonts w:asciiTheme="minorHAnsi" w:hAnsiTheme="minorHAnsi" w:cstheme="minorHAnsi"/>
              <w:szCs w:val="24"/>
            </w:rPr>
            <w:t>841 03 Bratislava</w:t>
          </w:r>
        </w:p>
      </w:tc>
    </w:tr>
    <w:tr w:rsidR="000D7144" w:rsidRPr="009055A5" w14:paraId="2DD4AAD0" w14:textId="77777777" w:rsidTr="00A5661D">
      <w:trPr>
        <w:trHeight w:val="298"/>
      </w:trPr>
      <w:tc>
        <w:tcPr>
          <w:tcW w:w="2056" w:type="dxa"/>
        </w:tcPr>
        <w:p w14:paraId="77EB3F2C" w14:textId="750188A4" w:rsidR="000D7144" w:rsidRPr="002027F1" w:rsidRDefault="002027F1" w:rsidP="000D7144">
          <w:pPr>
            <w:pStyle w:val="Hlavika"/>
            <w:rPr>
              <w:rFonts w:asciiTheme="minorHAnsi" w:hAnsiTheme="minorHAnsi" w:cstheme="minorHAnsi"/>
              <w:szCs w:val="24"/>
            </w:rPr>
          </w:pPr>
          <w:r w:rsidRPr="002027F1">
            <w:rPr>
              <w:rFonts w:asciiTheme="minorHAnsi" w:hAnsiTheme="minorHAnsi" w:cstheme="minorHAnsi"/>
              <w:szCs w:val="24"/>
            </w:rPr>
            <w:t xml:space="preserve">IČO: </w:t>
          </w:r>
          <w:r w:rsidR="0095663C">
            <w:rPr>
              <w:rFonts w:asciiTheme="minorHAnsi" w:hAnsiTheme="minorHAnsi" w:cstheme="minorHAnsi"/>
              <w:szCs w:val="24"/>
            </w:rPr>
            <w:t>53 036 280</w:t>
          </w:r>
        </w:p>
      </w:tc>
      <w:tc>
        <w:tcPr>
          <w:tcW w:w="2764" w:type="dxa"/>
        </w:tcPr>
        <w:p w14:paraId="16E36CE1" w14:textId="377F32E1" w:rsidR="000D7144" w:rsidRPr="002027F1" w:rsidRDefault="002027F1" w:rsidP="00A0280B">
          <w:pPr>
            <w:rPr>
              <w:rFonts w:asciiTheme="minorHAnsi" w:hAnsiTheme="minorHAnsi" w:cstheme="minorHAnsi"/>
            </w:rPr>
          </w:pPr>
          <w:r w:rsidRPr="002027F1">
            <w:rPr>
              <w:rFonts w:asciiTheme="minorHAnsi" w:hAnsiTheme="minorHAnsi" w:cstheme="minorHAnsi"/>
            </w:rPr>
            <w:t>DIČ:</w:t>
          </w:r>
          <w:r w:rsidR="0095663C">
            <w:rPr>
              <w:rFonts w:asciiTheme="minorHAnsi" w:hAnsiTheme="minorHAnsi" w:cstheme="minorHAnsi"/>
            </w:rPr>
            <w:t xml:space="preserve"> 212 123 8526</w:t>
          </w:r>
        </w:p>
      </w:tc>
    </w:tr>
  </w:tbl>
  <w:p w14:paraId="52A9B472" w14:textId="69665811" w:rsidR="000D7144" w:rsidRDefault="009055A5" w:rsidP="000D7144">
    <w:pPr>
      <w:pStyle w:val="Hlavik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C05551" wp14:editId="4A2D1C1C">
          <wp:simplePos x="0" y="0"/>
          <wp:positionH relativeFrom="column">
            <wp:posOffset>-283210</wp:posOffset>
          </wp:positionH>
          <wp:positionV relativeFrom="paragraph">
            <wp:posOffset>-683260</wp:posOffset>
          </wp:positionV>
          <wp:extent cx="2720340" cy="729891"/>
          <wp:effectExtent l="0" t="0" r="3810" b="0"/>
          <wp:wrapNone/>
          <wp:docPr id="1" name="Obrázo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0340" cy="729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14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7C4CCF" wp14:editId="7965FBED">
              <wp:simplePos x="0" y="0"/>
              <wp:positionH relativeFrom="column">
                <wp:posOffset>-455295</wp:posOffset>
              </wp:positionH>
              <wp:positionV relativeFrom="paragraph">
                <wp:posOffset>227330</wp:posOffset>
              </wp:positionV>
              <wp:extent cx="6680200" cy="0"/>
              <wp:effectExtent l="0" t="12700" r="12700" b="12700"/>
              <wp:wrapNone/>
              <wp:docPr id="2" name="Priama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02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92D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31A0B154" id="Priama spojnica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85pt,17.9pt" to="490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" strokecolor="#92d050" strokeweight="2pt"/>
          </w:pict>
        </mc:Fallback>
      </mc:AlternateContent>
    </w:r>
  </w:p>
  <w:p w14:paraId="3315EACF" w14:textId="77777777" w:rsidR="00CC289B" w:rsidRDefault="00CC289B" w:rsidP="006A2511">
    <w:pPr>
      <w:pStyle w:val="Hlavika"/>
      <w:tabs>
        <w:tab w:val="clear" w:pos="9072"/>
        <w:tab w:val="right" w:pos="8931"/>
      </w:tabs>
      <w:ind w:left="4989" w:right="-144" w:firstLine="6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3AD0CBE0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0F6BE1"/>
    <w:multiLevelType w:val="hybridMultilevel"/>
    <w:tmpl w:val="EF9A90DE"/>
    <w:lvl w:ilvl="0" w:tplc="0409000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69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41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131" w:hanging="360"/>
      </w:pPr>
      <w:rPr>
        <w:rFonts w:ascii="Wingdings" w:hAnsi="Wingdings" w:hint="default"/>
      </w:rPr>
    </w:lvl>
  </w:abstractNum>
  <w:abstractNum w:abstractNumId="2" w15:restartNumberingAfterBreak="0">
    <w:nsid w:val="039C2C27"/>
    <w:multiLevelType w:val="hybridMultilevel"/>
    <w:tmpl w:val="2E7A744E"/>
    <w:lvl w:ilvl="0" w:tplc="041B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03A15B1F"/>
    <w:multiLevelType w:val="multilevel"/>
    <w:tmpl w:val="CA0EEEEA"/>
    <w:lvl w:ilvl="0">
      <w:start w:val="1"/>
      <w:numFmt w:val="decimal"/>
      <w:lvlText w:val="%1."/>
      <w:lvlJc w:val="left"/>
      <w:pPr>
        <w:tabs>
          <w:tab w:val="num" w:pos="1300"/>
        </w:tabs>
        <w:ind w:left="1300" w:hanging="451"/>
      </w:pPr>
      <w:rPr>
        <w:rFonts w:hint="default"/>
        <w:b/>
        <w:i w:val="0"/>
        <w:sz w:val="4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720"/>
      </w:pPr>
      <w:rPr>
        <w:rFonts w:hint="default"/>
        <w:b/>
        <w:i w:val="0"/>
        <w:sz w:val="32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pStyle w:val="Nadpis5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8F13201"/>
    <w:multiLevelType w:val="hybridMultilevel"/>
    <w:tmpl w:val="F95E3114"/>
    <w:lvl w:ilvl="0" w:tplc="CA42F7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60487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B9203A8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7" w15:restartNumberingAfterBreak="0">
    <w:nsid w:val="0D9956C2"/>
    <w:multiLevelType w:val="hybridMultilevel"/>
    <w:tmpl w:val="41EC62C8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0EF17634"/>
    <w:multiLevelType w:val="hybridMultilevel"/>
    <w:tmpl w:val="D334F6D8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1313106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62E0D5E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9E7598B"/>
    <w:multiLevelType w:val="multilevel"/>
    <w:tmpl w:val="DB7256FC"/>
    <w:lvl w:ilvl="0">
      <w:start w:val="4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2" w15:restartNumberingAfterBreak="0">
    <w:nsid w:val="1A340035"/>
    <w:multiLevelType w:val="hybridMultilevel"/>
    <w:tmpl w:val="5BC4D09C"/>
    <w:lvl w:ilvl="0" w:tplc="56B6143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22037629"/>
    <w:multiLevelType w:val="hybridMultilevel"/>
    <w:tmpl w:val="B554F01A"/>
    <w:lvl w:ilvl="0" w:tplc="041B000F">
      <w:start w:val="1"/>
      <w:numFmt w:val="decimal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923664D"/>
    <w:multiLevelType w:val="multilevel"/>
    <w:tmpl w:val="CC72EE6A"/>
    <w:lvl w:ilvl="0">
      <w:start w:val="6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5" w15:restartNumberingAfterBreak="0">
    <w:nsid w:val="2A92604E"/>
    <w:multiLevelType w:val="multilevel"/>
    <w:tmpl w:val="111CB314"/>
    <w:lvl w:ilvl="0">
      <w:start w:val="1"/>
      <w:numFmt w:val="decimal"/>
      <w:pStyle w:val="Nadpis1"/>
      <w:lvlText w:val="%1."/>
      <w:lvlJc w:val="left"/>
      <w:pPr>
        <w:tabs>
          <w:tab w:val="num" w:pos="735"/>
        </w:tabs>
        <w:ind w:left="735" w:hanging="451"/>
      </w:pPr>
      <w:rPr>
        <w:rFonts w:hint="default"/>
        <w:b/>
        <w:i w:val="0"/>
      </w:rPr>
    </w:lvl>
    <w:lvl w:ilvl="1">
      <w:start w:val="1"/>
      <w:numFmt w:val="decimal"/>
      <w:pStyle w:val="Nadpis2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i w:val="0"/>
      </w:rPr>
    </w:lvl>
    <w:lvl w:ilvl="2">
      <w:start w:val="1"/>
      <w:numFmt w:val="decimal"/>
      <w:pStyle w:val="Nadpis3"/>
      <w:lvlText w:val="%1.%2.%3."/>
      <w:lvlJc w:val="left"/>
      <w:pPr>
        <w:tabs>
          <w:tab w:val="num" w:pos="1508"/>
        </w:tabs>
        <w:ind w:left="1508" w:hanging="1224"/>
      </w:pPr>
      <w:rPr>
        <w:rFonts w:hint="default"/>
        <w:b/>
        <w:i w:val="0"/>
      </w:rPr>
    </w:lvl>
    <w:lvl w:ilvl="3">
      <w:start w:val="1"/>
      <w:numFmt w:val="decimal"/>
      <w:pStyle w:val="Nadpis4"/>
      <w:lvlText w:val="%1.%2.%3.%4."/>
      <w:lvlJc w:val="left"/>
      <w:pPr>
        <w:tabs>
          <w:tab w:val="num" w:pos="38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8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76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8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564"/>
        </w:tabs>
        <w:ind w:left="4604" w:hanging="1440"/>
      </w:pPr>
      <w:rPr>
        <w:rFonts w:hint="default"/>
      </w:rPr>
    </w:lvl>
  </w:abstractNum>
  <w:abstractNum w:abstractNumId="16" w15:restartNumberingAfterBreak="0">
    <w:nsid w:val="2AB51DCF"/>
    <w:multiLevelType w:val="hybridMultilevel"/>
    <w:tmpl w:val="66B6D4E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7" w15:restartNumberingAfterBreak="0">
    <w:nsid w:val="2F6151D8"/>
    <w:multiLevelType w:val="hybridMultilevel"/>
    <w:tmpl w:val="13841208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18" w15:restartNumberingAfterBreak="0">
    <w:nsid w:val="30D0496A"/>
    <w:multiLevelType w:val="multilevel"/>
    <w:tmpl w:val="115EA508"/>
    <w:lvl w:ilvl="0">
      <w:start w:val="5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  <w:jc w:val="right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19" w15:restartNumberingAfterBreak="0">
    <w:nsid w:val="354B404A"/>
    <w:multiLevelType w:val="hybridMultilevel"/>
    <w:tmpl w:val="D376E122"/>
    <w:lvl w:ilvl="0" w:tplc="6052A7E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D75DCF"/>
    <w:multiLevelType w:val="multilevel"/>
    <w:tmpl w:val="6554D9E4"/>
    <w:lvl w:ilvl="0">
      <w:start w:val="7"/>
      <w:numFmt w:val="decimal"/>
      <w:lvlText w:val="%1"/>
      <w:lvlJc w:val="left"/>
      <w:pPr>
        <w:ind w:left="305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1949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2773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3598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42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247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072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6897" w:hanging="708"/>
      </w:pPr>
      <w:rPr>
        <w:rFonts w:hint="default"/>
        <w:lang w:val="sk-SK" w:eastAsia="en-US" w:bidi="ar-SA"/>
      </w:rPr>
    </w:lvl>
  </w:abstractNum>
  <w:abstractNum w:abstractNumId="21" w15:restartNumberingAfterBreak="0">
    <w:nsid w:val="413A0031"/>
    <w:multiLevelType w:val="multilevel"/>
    <w:tmpl w:val="2A9601EC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</w:rPr>
    </w:lvl>
  </w:abstractNum>
  <w:abstractNum w:abstractNumId="22" w15:restartNumberingAfterBreak="0">
    <w:nsid w:val="41454879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2BC790A"/>
    <w:multiLevelType w:val="multilevel"/>
    <w:tmpl w:val="AC7A616E"/>
    <w:lvl w:ilvl="0">
      <w:start w:val="8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start w:val="1"/>
      <w:numFmt w:val="lowerLetter"/>
      <w:lvlText w:val="%3."/>
      <w:lvlJc w:val="left"/>
      <w:pPr>
        <w:ind w:left="1025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77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360"/>
      </w:pPr>
      <w:rPr>
        <w:rFonts w:hint="default"/>
        <w:lang w:val="sk-SK" w:eastAsia="en-US" w:bidi="ar-SA"/>
      </w:rPr>
    </w:lvl>
  </w:abstractNum>
  <w:abstractNum w:abstractNumId="24" w15:restartNumberingAfterBreak="0">
    <w:nsid w:val="46807116"/>
    <w:multiLevelType w:val="hybridMultilevel"/>
    <w:tmpl w:val="590A61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54274"/>
    <w:multiLevelType w:val="hybridMultilevel"/>
    <w:tmpl w:val="99921756"/>
    <w:lvl w:ilvl="0" w:tplc="DB9C6E86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C63B5"/>
    <w:multiLevelType w:val="multilevel"/>
    <w:tmpl w:val="63148C44"/>
    <w:lvl w:ilvl="0">
      <w:start w:val="1"/>
      <w:numFmt w:val="decimal"/>
      <w:lvlText w:val="%1"/>
      <w:lvlJc w:val="left"/>
      <w:pPr>
        <w:ind w:left="1010" w:hanging="706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0" w:hanging="706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•"/>
      <w:lvlJc w:val="left"/>
      <w:pPr>
        <w:ind w:left="2525" w:hanging="706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6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6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6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6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6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6"/>
      </w:pPr>
      <w:rPr>
        <w:rFonts w:hint="default"/>
        <w:lang w:val="sk-SK" w:eastAsia="en-US" w:bidi="ar-SA"/>
      </w:rPr>
    </w:lvl>
  </w:abstractNum>
  <w:abstractNum w:abstractNumId="27" w15:restartNumberingAfterBreak="0">
    <w:nsid w:val="57547234"/>
    <w:multiLevelType w:val="hybridMultilevel"/>
    <w:tmpl w:val="35AC5F1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2AC5B10">
      <w:numFmt w:val="bullet"/>
      <w:lvlText w:val="-"/>
      <w:lvlJc w:val="left"/>
      <w:pPr>
        <w:ind w:left="3011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62035D3"/>
    <w:multiLevelType w:val="multilevel"/>
    <w:tmpl w:val="34482184"/>
    <w:lvl w:ilvl="0">
      <w:start w:val="9"/>
      <w:numFmt w:val="decimal"/>
      <w:lvlText w:val="%1"/>
      <w:lvlJc w:val="left"/>
      <w:pPr>
        <w:ind w:left="1013" w:hanging="708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1013" w:hanging="70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sk-SK" w:eastAsia="en-US" w:bidi="ar-SA"/>
      </w:rPr>
    </w:lvl>
    <w:lvl w:ilvl="2">
      <w:numFmt w:val="bullet"/>
      <w:lvlText w:val="•"/>
      <w:lvlJc w:val="left"/>
      <w:pPr>
        <w:ind w:left="2525" w:hanging="708"/>
      </w:pPr>
      <w:rPr>
        <w:rFonts w:hint="default"/>
        <w:lang w:val="sk-SK" w:eastAsia="en-US" w:bidi="ar-SA"/>
      </w:rPr>
    </w:lvl>
    <w:lvl w:ilvl="3">
      <w:numFmt w:val="bullet"/>
      <w:lvlText w:val="•"/>
      <w:lvlJc w:val="left"/>
      <w:pPr>
        <w:ind w:left="3277" w:hanging="708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30" w:hanging="708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83" w:hanging="708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35" w:hanging="708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88" w:hanging="708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41" w:hanging="708"/>
      </w:pPr>
      <w:rPr>
        <w:rFonts w:hint="default"/>
        <w:lang w:val="sk-SK" w:eastAsia="en-US" w:bidi="ar-SA"/>
      </w:rPr>
    </w:lvl>
  </w:abstractNum>
  <w:abstractNum w:abstractNumId="29" w15:restartNumberingAfterBreak="0">
    <w:nsid w:val="6B944DB6"/>
    <w:multiLevelType w:val="multilevel"/>
    <w:tmpl w:val="97926402"/>
    <w:lvl w:ilvl="0">
      <w:start w:val="3"/>
      <w:numFmt w:val="decimal"/>
      <w:lvlText w:val="%1"/>
      <w:lvlJc w:val="left"/>
      <w:pPr>
        <w:ind w:left="305" w:hanging="737"/>
      </w:pPr>
      <w:rPr>
        <w:rFonts w:hint="default"/>
        <w:lang w:val="sk-SK" w:eastAsia="en-US" w:bidi="ar-SA"/>
      </w:rPr>
    </w:lvl>
    <w:lvl w:ilvl="1">
      <w:start w:val="1"/>
      <w:numFmt w:val="decimal"/>
      <w:lvlText w:val="%1.%2."/>
      <w:lvlJc w:val="left"/>
      <w:pPr>
        <w:ind w:left="305" w:hanging="737"/>
      </w:pPr>
      <w:rPr>
        <w:rFonts w:asciiTheme="minorHAnsi" w:eastAsia="Arial MT" w:hAnsiTheme="minorHAnsi" w:cstheme="minorHAnsi" w:hint="default"/>
        <w:spacing w:val="-1"/>
        <w:w w:val="100"/>
        <w:sz w:val="24"/>
        <w:szCs w:val="24"/>
        <w:lang w:val="sk-SK" w:eastAsia="en-US" w:bidi="ar-SA"/>
      </w:rPr>
    </w:lvl>
    <w:lvl w:ilvl="2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  <w:lang w:val="sk-SK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sk-SK" w:eastAsia="en-US" w:bidi="ar-SA"/>
      </w:rPr>
    </w:lvl>
    <w:lvl w:ilvl="4">
      <w:numFmt w:val="bullet"/>
      <w:lvlText w:val="•"/>
      <w:lvlJc w:val="left"/>
      <w:pPr>
        <w:ind w:left="4008" w:hanging="360"/>
      </w:pPr>
      <w:rPr>
        <w:rFonts w:hint="default"/>
        <w:lang w:val="sk-SK" w:eastAsia="en-US" w:bidi="ar-SA"/>
      </w:rPr>
    </w:lvl>
    <w:lvl w:ilvl="5">
      <w:numFmt w:val="bullet"/>
      <w:lvlText w:val="•"/>
      <w:lvlJc w:val="left"/>
      <w:pPr>
        <w:ind w:left="4765" w:hanging="360"/>
      </w:pPr>
      <w:rPr>
        <w:rFonts w:hint="default"/>
        <w:lang w:val="sk-SK" w:eastAsia="en-US" w:bidi="ar-SA"/>
      </w:rPr>
    </w:lvl>
    <w:lvl w:ilvl="6">
      <w:numFmt w:val="bullet"/>
      <w:lvlText w:val="•"/>
      <w:lvlJc w:val="left"/>
      <w:pPr>
        <w:ind w:left="5521" w:hanging="360"/>
      </w:pPr>
      <w:rPr>
        <w:rFonts w:hint="default"/>
        <w:lang w:val="sk-SK" w:eastAsia="en-US" w:bidi="ar-SA"/>
      </w:rPr>
    </w:lvl>
    <w:lvl w:ilvl="7">
      <w:numFmt w:val="bullet"/>
      <w:lvlText w:val="•"/>
      <w:lvlJc w:val="left"/>
      <w:pPr>
        <w:ind w:left="6277" w:hanging="360"/>
      </w:pPr>
      <w:rPr>
        <w:rFonts w:hint="default"/>
        <w:lang w:val="sk-SK" w:eastAsia="en-US" w:bidi="ar-SA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  <w:lang w:val="sk-SK" w:eastAsia="en-US" w:bidi="ar-SA"/>
      </w:rPr>
    </w:lvl>
  </w:abstractNum>
  <w:abstractNum w:abstractNumId="30" w15:restartNumberingAfterBreak="0">
    <w:nsid w:val="6DAA59DC"/>
    <w:multiLevelType w:val="hybridMultilevel"/>
    <w:tmpl w:val="B554F01A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47047B5"/>
    <w:multiLevelType w:val="hybridMultilevel"/>
    <w:tmpl w:val="3E722B7A"/>
    <w:lvl w:ilvl="0" w:tplc="F674555C">
      <w:start w:val="1"/>
      <w:numFmt w:val="bullet"/>
      <w:pStyle w:val="BodyBulet1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26828C74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B590DF8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2196F3E4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A06B7BC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202A462A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19DA2F4C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D460DED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CAA0F28E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550606A"/>
    <w:multiLevelType w:val="hybridMultilevel"/>
    <w:tmpl w:val="3088249C"/>
    <w:lvl w:ilvl="0" w:tplc="041B000F">
      <w:start w:val="1"/>
      <w:numFmt w:val="decimal"/>
      <w:lvlText w:val="%1."/>
      <w:lvlJc w:val="left"/>
      <w:pPr>
        <w:ind w:left="1025" w:hanging="360"/>
      </w:pPr>
    </w:lvl>
    <w:lvl w:ilvl="1" w:tplc="041B0019" w:tentative="1">
      <w:start w:val="1"/>
      <w:numFmt w:val="lowerLetter"/>
      <w:lvlText w:val="%2."/>
      <w:lvlJc w:val="left"/>
      <w:pPr>
        <w:ind w:left="1745" w:hanging="360"/>
      </w:pPr>
    </w:lvl>
    <w:lvl w:ilvl="2" w:tplc="041B001B" w:tentative="1">
      <w:start w:val="1"/>
      <w:numFmt w:val="lowerRoman"/>
      <w:lvlText w:val="%3."/>
      <w:lvlJc w:val="right"/>
      <w:pPr>
        <w:ind w:left="2465" w:hanging="180"/>
      </w:pPr>
    </w:lvl>
    <w:lvl w:ilvl="3" w:tplc="041B000F" w:tentative="1">
      <w:start w:val="1"/>
      <w:numFmt w:val="decimal"/>
      <w:lvlText w:val="%4."/>
      <w:lvlJc w:val="left"/>
      <w:pPr>
        <w:ind w:left="3185" w:hanging="360"/>
      </w:pPr>
    </w:lvl>
    <w:lvl w:ilvl="4" w:tplc="041B0019" w:tentative="1">
      <w:start w:val="1"/>
      <w:numFmt w:val="lowerLetter"/>
      <w:lvlText w:val="%5."/>
      <w:lvlJc w:val="left"/>
      <w:pPr>
        <w:ind w:left="3905" w:hanging="360"/>
      </w:pPr>
    </w:lvl>
    <w:lvl w:ilvl="5" w:tplc="041B001B" w:tentative="1">
      <w:start w:val="1"/>
      <w:numFmt w:val="lowerRoman"/>
      <w:lvlText w:val="%6."/>
      <w:lvlJc w:val="right"/>
      <w:pPr>
        <w:ind w:left="4625" w:hanging="180"/>
      </w:pPr>
    </w:lvl>
    <w:lvl w:ilvl="6" w:tplc="041B000F" w:tentative="1">
      <w:start w:val="1"/>
      <w:numFmt w:val="decimal"/>
      <w:lvlText w:val="%7."/>
      <w:lvlJc w:val="left"/>
      <w:pPr>
        <w:ind w:left="5345" w:hanging="360"/>
      </w:pPr>
    </w:lvl>
    <w:lvl w:ilvl="7" w:tplc="041B0019" w:tentative="1">
      <w:start w:val="1"/>
      <w:numFmt w:val="lowerLetter"/>
      <w:lvlText w:val="%8."/>
      <w:lvlJc w:val="left"/>
      <w:pPr>
        <w:ind w:left="6065" w:hanging="360"/>
      </w:pPr>
    </w:lvl>
    <w:lvl w:ilvl="8" w:tplc="041B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33" w15:restartNumberingAfterBreak="0">
    <w:nsid w:val="76375B7F"/>
    <w:multiLevelType w:val="multilevel"/>
    <w:tmpl w:val="CC14CD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34" w15:restartNumberingAfterBreak="0">
    <w:nsid w:val="7D613FE9"/>
    <w:multiLevelType w:val="hybridMultilevel"/>
    <w:tmpl w:val="441C71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E19519C"/>
    <w:multiLevelType w:val="hybridMultilevel"/>
    <w:tmpl w:val="0D4207AE"/>
    <w:lvl w:ilvl="0" w:tplc="041B0019">
      <w:start w:val="1"/>
      <w:numFmt w:val="lowerLetter"/>
      <w:lvlText w:val="%1."/>
      <w:lvlJc w:val="left"/>
      <w:pPr>
        <w:ind w:left="1733" w:hanging="360"/>
      </w:pPr>
    </w:lvl>
    <w:lvl w:ilvl="1" w:tplc="041B0019" w:tentative="1">
      <w:start w:val="1"/>
      <w:numFmt w:val="lowerLetter"/>
      <w:lvlText w:val="%2."/>
      <w:lvlJc w:val="left"/>
      <w:pPr>
        <w:ind w:left="2453" w:hanging="360"/>
      </w:pPr>
    </w:lvl>
    <w:lvl w:ilvl="2" w:tplc="041B001B">
      <w:start w:val="1"/>
      <w:numFmt w:val="lowerRoman"/>
      <w:lvlText w:val="%3."/>
      <w:lvlJc w:val="right"/>
      <w:pPr>
        <w:ind w:left="3173" w:hanging="180"/>
      </w:pPr>
    </w:lvl>
    <w:lvl w:ilvl="3" w:tplc="041B000F" w:tentative="1">
      <w:start w:val="1"/>
      <w:numFmt w:val="decimal"/>
      <w:lvlText w:val="%4."/>
      <w:lvlJc w:val="left"/>
      <w:pPr>
        <w:ind w:left="3893" w:hanging="360"/>
      </w:pPr>
    </w:lvl>
    <w:lvl w:ilvl="4" w:tplc="041B0019" w:tentative="1">
      <w:start w:val="1"/>
      <w:numFmt w:val="lowerLetter"/>
      <w:lvlText w:val="%5."/>
      <w:lvlJc w:val="left"/>
      <w:pPr>
        <w:ind w:left="4613" w:hanging="360"/>
      </w:pPr>
    </w:lvl>
    <w:lvl w:ilvl="5" w:tplc="041B001B" w:tentative="1">
      <w:start w:val="1"/>
      <w:numFmt w:val="lowerRoman"/>
      <w:lvlText w:val="%6."/>
      <w:lvlJc w:val="right"/>
      <w:pPr>
        <w:ind w:left="5333" w:hanging="180"/>
      </w:pPr>
    </w:lvl>
    <w:lvl w:ilvl="6" w:tplc="041B000F" w:tentative="1">
      <w:start w:val="1"/>
      <w:numFmt w:val="decimal"/>
      <w:lvlText w:val="%7."/>
      <w:lvlJc w:val="left"/>
      <w:pPr>
        <w:ind w:left="6053" w:hanging="360"/>
      </w:pPr>
    </w:lvl>
    <w:lvl w:ilvl="7" w:tplc="041B0019" w:tentative="1">
      <w:start w:val="1"/>
      <w:numFmt w:val="lowerLetter"/>
      <w:lvlText w:val="%8."/>
      <w:lvlJc w:val="left"/>
      <w:pPr>
        <w:ind w:left="6773" w:hanging="360"/>
      </w:pPr>
    </w:lvl>
    <w:lvl w:ilvl="8" w:tplc="041B001B" w:tentative="1">
      <w:start w:val="1"/>
      <w:numFmt w:val="lowerRoman"/>
      <w:lvlText w:val="%9."/>
      <w:lvlJc w:val="right"/>
      <w:pPr>
        <w:ind w:left="7493" w:hanging="180"/>
      </w:pPr>
    </w:lvl>
  </w:abstractNum>
  <w:num w:numId="1" w16cid:durableId="1959680176">
    <w:abstractNumId w:val="31"/>
  </w:num>
  <w:num w:numId="2" w16cid:durableId="1094089820">
    <w:abstractNumId w:val="15"/>
  </w:num>
  <w:num w:numId="3" w16cid:durableId="1772699828">
    <w:abstractNumId w:val="3"/>
  </w:num>
  <w:num w:numId="4" w16cid:durableId="21715040">
    <w:abstractNumId w:val="0"/>
  </w:num>
  <w:num w:numId="5" w16cid:durableId="1655068631">
    <w:abstractNumId w:val="27"/>
  </w:num>
  <w:num w:numId="6" w16cid:durableId="675570226">
    <w:abstractNumId w:val="7"/>
  </w:num>
  <w:num w:numId="7" w16cid:durableId="716709137">
    <w:abstractNumId w:val="24"/>
  </w:num>
  <w:num w:numId="8" w16cid:durableId="96759760">
    <w:abstractNumId w:val="1"/>
  </w:num>
  <w:num w:numId="9" w16cid:durableId="194343623">
    <w:abstractNumId w:val="25"/>
  </w:num>
  <w:num w:numId="10" w16cid:durableId="409861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902884">
    <w:abstractNumId w:val="19"/>
  </w:num>
  <w:num w:numId="12" w16cid:durableId="1368792700">
    <w:abstractNumId w:val="4"/>
  </w:num>
  <w:num w:numId="13" w16cid:durableId="11771901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5437923">
    <w:abstractNumId w:val="34"/>
  </w:num>
  <w:num w:numId="15" w16cid:durableId="1232738072">
    <w:abstractNumId w:val="16"/>
  </w:num>
  <w:num w:numId="16" w16cid:durableId="1115565067">
    <w:abstractNumId w:val="13"/>
  </w:num>
  <w:num w:numId="17" w16cid:durableId="1989554162">
    <w:abstractNumId w:val="15"/>
  </w:num>
  <w:num w:numId="18" w16cid:durableId="1378971182">
    <w:abstractNumId w:val="8"/>
  </w:num>
  <w:num w:numId="19" w16cid:durableId="1106120493">
    <w:abstractNumId w:val="12"/>
  </w:num>
  <w:num w:numId="20" w16cid:durableId="831414586">
    <w:abstractNumId w:val="5"/>
  </w:num>
  <w:num w:numId="21" w16cid:durableId="1906455635">
    <w:abstractNumId w:val="9"/>
  </w:num>
  <w:num w:numId="22" w16cid:durableId="1965503706">
    <w:abstractNumId w:val="22"/>
  </w:num>
  <w:num w:numId="23" w16cid:durableId="748766457">
    <w:abstractNumId w:val="30"/>
  </w:num>
  <w:num w:numId="24" w16cid:durableId="1320618334">
    <w:abstractNumId w:val="10"/>
  </w:num>
  <w:num w:numId="25" w16cid:durableId="51539632">
    <w:abstractNumId w:val="26"/>
  </w:num>
  <w:num w:numId="26" w16cid:durableId="1056321549">
    <w:abstractNumId w:val="29"/>
  </w:num>
  <w:num w:numId="27" w16cid:durableId="1215240698">
    <w:abstractNumId w:val="11"/>
  </w:num>
  <w:num w:numId="28" w16cid:durableId="825635552">
    <w:abstractNumId w:val="6"/>
  </w:num>
  <w:num w:numId="29" w16cid:durableId="1121998969">
    <w:abstractNumId w:val="18"/>
  </w:num>
  <w:num w:numId="30" w16cid:durableId="1858419546">
    <w:abstractNumId w:val="14"/>
  </w:num>
  <w:num w:numId="31" w16cid:durableId="1975209982">
    <w:abstractNumId w:val="20"/>
  </w:num>
  <w:num w:numId="32" w16cid:durableId="2045210703">
    <w:abstractNumId w:val="21"/>
  </w:num>
  <w:num w:numId="33" w16cid:durableId="1784376419">
    <w:abstractNumId w:val="23"/>
  </w:num>
  <w:num w:numId="34" w16cid:durableId="656611322">
    <w:abstractNumId w:val="17"/>
  </w:num>
  <w:num w:numId="35" w16cid:durableId="309558030">
    <w:abstractNumId w:val="35"/>
  </w:num>
  <w:num w:numId="36" w16cid:durableId="1214348092">
    <w:abstractNumId w:val="28"/>
  </w:num>
  <w:num w:numId="37" w16cid:durableId="783813268">
    <w:abstractNumId w:val="32"/>
  </w:num>
  <w:num w:numId="38" w16cid:durableId="1861427606">
    <w:abstractNumId w:val="33"/>
  </w:num>
  <w:num w:numId="39" w16cid:durableId="43413837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66"/>
    <w:rsid w:val="0000402F"/>
    <w:rsid w:val="00005566"/>
    <w:rsid w:val="00005E17"/>
    <w:rsid w:val="0000762D"/>
    <w:rsid w:val="0000791F"/>
    <w:rsid w:val="000122DE"/>
    <w:rsid w:val="000145D4"/>
    <w:rsid w:val="0002226A"/>
    <w:rsid w:val="000248D2"/>
    <w:rsid w:val="00024F32"/>
    <w:rsid w:val="0002600F"/>
    <w:rsid w:val="00030597"/>
    <w:rsid w:val="0003135E"/>
    <w:rsid w:val="00033B26"/>
    <w:rsid w:val="00035B8D"/>
    <w:rsid w:val="00037C88"/>
    <w:rsid w:val="00042945"/>
    <w:rsid w:val="00043DAD"/>
    <w:rsid w:val="00046000"/>
    <w:rsid w:val="00047B42"/>
    <w:rsid w:val="00051F7D"/>
    <w:rsid w:val="000547C9"/>
    <w:rsid w:val="0005530B"/>
    <w:rsid w:val="00055438"/>
    <w:rsid w:val="00061EE4"/>
    <w:rsid w:val="00063A88"/>
    <w:rsid w:val="0006466D"/>
    <w:rsid w:val="00065FB7"/>
    <w:rsid w:val="000678CC"/>
    <w:rsid w:val="000679CE"/>
    <w:rsid w:val="00070C40"/>
    <w:rsid w:val="00072799"/>
    <w:rsid w:val="0007521F"/>
    <w:rsid w:val="00075E21"/>
    <w:rsid w:val="00081C32"/>
    <w:rsid w:val="0008361A"/>
    <w:rsid w:val="00083DA6"/>
    <w:rsid w:val="00090626"/>
    <w:rsid w:val="00090A3D"/>
    <w:rsid w:val="000912BB"/>
    <w:rsid w:val="000949CD"/>
    <w:rsid w:val="00096E3C"/>
    <w:rsid w:val="000A1745"/>
    <w:rsid w:val="000A2BC8"/>
    <w:rsid w:val="000A589D"/>
    <w:rsid w:val="000A5ED0"/>
    <w:rsid w:val="000B0C08"/>
    <w:rsid w:val="000B14F0"/>
    <w:rsid w:val="000B17C9"/>
    <w:rsid w:val="000B2301"/>
    <w:rsid w:val="000B4E1B"/>
    <w:rsid w:val="000B6050"/>
    <w:rsid w:val="000B7BE3"/>
    <w:rsid w:val="000B7F28"/>
    <w:rsid w:val="000B7FC1"/>
    <w:rsid w:val="000C4D9A"/>
    <w:rsid w:val="000D1F1E"/>
    <w:rsid w:val="000D4E2F"/>
    <w:rsid w:val="000D5804"/>
    <w:rsid w:val="000D65A1"/>
    <w:rsid w:val="000D7144"/>
    <w:rsid w:val="000D7F6F"/>
    <w:rsid w:val="000E14C7"/>
    <w:rsid w:val="000E4E74"/>
    <w:rsid w:val="000E510C"/>
    <w:rsid w:val="000E5475"/>
    <w:rsid w:val="000E7BE3"/>
    <w:rsid w:val="000F0B8B"/>
    <w:rsid w:val="000F18C2"/>
    <w:rsid w:val="000F3E6D"/>
    <w:rsid w:val="000F4A80"/>
    <w:rsid w:val="000F5506"/>
    <w:rsid w:val="00101C50"/>
    <w:rsid w:val="001026D9"/>
    <w:rsid w:val="00104183"/>
    <w:rsid w:val="001048DE"/>
    <w:rsid w:val="00106198"/>
    <w:rsid w:val="00110258"/>
    <w:rsid w:val="00110778"/>
    <w:rsid w:val="00112E50"/>
    <w:rsid w:val="0011367D"/>
    <w:rsid w:val="00124151"/>
    <w:rsid w:val="00124913"/>
    <w:rsid w:val="00124DCD"/>
    <w:rsid w:val="00125810"/>
    <w:rsid w:val="00126DB2"/>
    <w:rsid w:val="00130CE0"/>
    <w:rsid w:val="00132B8D"/>
    <w:rsid w:val="0013405C"/>
    <w:rsid w:val="00134D1A"/>
    <w:rsid w:val="001354ED"/>
    <w:rsid w:val="00135FE1"/>
    <w:rsid w:val="0013651A"/>
    <w:rsid w:val="00136770"/>
    <w:rsid w:val="0013722D"/>
    <w:rsid w:val="00141292"/>
    <w:rsid w:val="001421BE"/>
    <w:rsid w:val="00142666"/>
    <w:rsid w:val="001430F8"/>
    <w:rsid w:val="0014694B"/>
    <w:rsid w:val="001474C7"/>
    <w:rsid w:val="00151E87"/>
    <w:rsid w:val="00152599"/>
    <w:rsid w:val="00152CA7"/>
    <w:rsid w:val="0015646A"/>
    <w:rsid w:val="00163C20"/>
    <w:rsid w:val="0016403E"/>
    <w:rsid w:val="00171AF1"/>
    <w:rsid w:val="0017321D"/>
    <w:rsid w:val="00174D84"/>
    <w:rsid w:val="00180DBA"/>
    <w:rsid w:val="00181562"/>
    <w:rsid w:val="00183B49"/>
    <w:rsid w:val="00184FE6"/>
    <w:rsid w:val="001865EF"/>
    <w:rsid w:val="00194921"/>
    <w:rsid w:val="00194D83"/>
    <w:rsid w:val="0019531D"/>
    <w:rsid w:val="001967C0"/>
    <w:rsid w:val="00196A4F"/>
    <w:rsid w:val="00197FF9"/>
    <w:rsid w:val="001A2967"/>
    <w:rsid w:val="001A452A"/>
    <w:rsid w:val="001B2048"/>
    <w:rsid w:val="001B329F"/>
    <w:rsid w:val="001B342A"/>
    <w:rsid w:val="001B4E6A"/>
    <w:rsid w:val="001B7BE4"/>
    <w:rsid w:val="001C0768"/>
    <w:rsid w:val="001C0ED0"/>
    <w:rsid w:val="001C1A13"/>
    <w:rsid w:val="001C3B39"/>
    <w:rsid w:val="001C5B38"/>
    <w:rsid w:val="001C7820"/>
    <w:rsid w:val="001D11AF"/>
    <w:rsid w:val="001D6807"/>
    <w:rsid w:val="001E12CB"/>
    <w:rsid w:val="001E2C00"/>
    <w:rsid w:val="001E41D1"/>
    <w:rsid w:val="001E6F07"/>
    <w:rsid w:val="001F4265"/>
    <w:rsid w:val="00200E29"/>
    <w:rsid w:val="0020219F"/>
    <w:rsid w:val="002027F1"/>
    <w:rsid w:val="002034B0"/>
    <w:rsid w:val="00210088"/>
    <w:rsid w:val="002129D1"/>
    <w:rsid w:val="00212AD8"/>
    <w:rsid w:val="0021339A"/>
    <w:rsid w:val="00214E76"/>
    <w:rsid w:val="00215009"/>
    <w:rsid w:val="0022540F"/>
    <w:rsid w:val="00230216"/>
    <w:rsid w:val="002305F8"/>
    <w:rsid w:val="00231321"/>
    <w:rsid w:val="002357BC"/>
    <w:rsid w:val="00235FCC"/>
    <w:rsid w:val="002374B2"/>
    <w:rsid w:val="0024045C"/>
    <w:rsid w:val="002404D5"/>
    <w:rsid w:val="00240EAF"/>
    <w:rsid w:val="0024264B"/>
    <w:rsid w:val="00242FE0"/>
    <w:rsid w:val="002450F6"/>
    <w:rsid w:val="00246174"/>
    <w:rsid w:val="00246DBF"/>
    <w:rsid w:val="00247D9A"/>
    <w:rsid w:val="0025164A"/>
    <w:rsid w:val="002516B7"/>
    <w:rsid w:val="0025372E"/>
    <w:rsid w:val="00256BB5"/>
    <w:rsid w:val="00257672"/>
    <w:rsid w:val="00260F65"/>
    <w:rsid w:val="0026283F"/>
    <w:rsid w:val="00263A09"/>
    <w:rsid w:val="00265BCE"/>
    <w:rsid w:val="00266E14"/>
    <w:rsid w:val="00271754"/>
    <w:rsid w:val="00272A07"/>
    <w:rsid w:val="00274422"/>
    <w:rsid w:val="00277485"/>
    <w:rsid w:val="0028676E"/>
    <w:rsid w:val="00286AE9"/>
    <w:rsid w:val="00286C19"/>
    <w:rsid w:val="00286C75"/>
    <w:rsid w:val="002A0B65"/>
    <w:rsid w:val="002A12B5"/>
    <w:rsid w:val="002A4F2F"/>
    <w:rsid w:val="002A54C3"/>
    <w:rsid w:val="002A7576"/>
    <w:rsid w:val="002B07B2"/>
    <w:rsid w:val="002B07E8"/>
    <w:rsid w:val="002B36E5"/>
    <w:rsid w:val="002B3946"/>
    <w:rsid w:val="002B4F69"/>
    <w:rsid w:val="002B6353"/>
    <w:rsid w:val="002C01AE"/>
    <w:rsid w:val="002C3CD6"/>
    <w:rsid w:val="002C4E4C"/>
    <w:rsid w:val="002C574B"/>
    <w:rsid w:val="002C601B"/>
    <w:rsid w:val="002C6A3B"/>
    <w:rsid w:val="002D1235"/>
    <w:rsid w:val="002D36FD"/>
    <w:rsid w:val="002D4DE3"/>
    <w:rsid w:val="002D5042"/>
    <w:rsid w:val="002D6816"/>
    <w:rsid w:val="002E08B4"/>
    <w:rsid w:val="002E0A88"/>
    <w:rsid w:val="002E0D03"/>
    <w:rsid w:val="002E1385"/>
    <w:rsid w:val="002E153D"/>
    <w:rsid w:val="002E257B"/>
    <w:rsid w:val="002E4BAA"/>
    <w:rsid w:val="002E4D12"/>
    <w:rsid w:val="002E545B"/>
    <w:rsid w:val="002F1DC2"/>
    <w:rsid w:val="002F4922"/>
    <w:rsid w:val="002F6391"/>
    <w:rsid w:val="002F653E"/>
    <w:rsid w:val="00302E1A"/>
    <w:rsid w:val="003047C1"/>
    <w:rsid w:val="00310B51"/>
    <w:rsid w:val="003120E3"/>
    <w:rsid w:val="00313D28"/>
    <w:rsid w:val="0031488A"/>
    <w:rsid w:val="00316E64"/>
    <w:rsid w:val="00321CC3"/>
    <w:rsid w:val="003224ED"/>
    <w:rsid w:val="0032333F"/>
    <w:rsid w:val="003263E8"/>
    <w:rsid w:val="003271D4"/>
    <w:rsid w:val="00327883"/>
    <w:rsid w:val="0033084C"/>
    <w:rsid w:val="00332592"/>
    <w:rsid w:val="0033408A"/>
    <w:rsid w:val="003345C3"/>
    <w:rsid w:val="00337905"/>
    <w:rsid w:val="00337D14"/>
    <w:rsid w:val="00341EB1"/>
    <w:rsid w:val="00342F0C"/>
    <w:rsid w:val="00343833"/>
    <w:rsid w:val="00345E43"/>
    <w:rsid w:val="003511F3"/>
    <w:rsid w:val="00351C87"/>
    <w:rsid w:val="0035440D"/>
    <w:rsid w:val="00354AA6"/>
    <w:rsid w:val="00360987"/>
    <w:rsid w:val="00365454"/>
    <w:rsid w:val="00365C65"/>
    <w:rsid w:val="00367A09"/>
    <w:rsid w:val="003720A0"/>
    <w:rsid w:val="00372FB2"/>
    <w:rsid w:val="00373CD2"/>
    <w:rsid w:val="003801D9"/>
    <w:rsid w:val="00382B8F"/>
    <w:rsid w:val="0038487F"/>
    <w:rsid w:val="00384DB9"/>
    <w:rsid w:val="003904EF"/>
    <w:rsid w:val="00390D9B"/>
    <w:rsid w:val="00392554"/>
    <w:rsid w:val="0039299A"/>
    <w:rsid w:val="003930F9"/>
    <w:rsid w:val="00393F0A"/>
    <w:rsid w:val="0039492E"/>
    <w:rsid w:val="00395C37"/>
    <w:rsid w:val="0039637F"/>
    <w:rsid w:val="003A06F6"/>
    <w:rsid w:val="003A1D9B"/>
    <w:rsid w:val="003A321E"/>
    <w:rsid w:val="003A373D"/>
    <w:rsid w:val="003A5183"/>
    <w:rsid w:val="003A5226"/>
    <w:rsid w:val="003A5E98"/>
    <w:rsid w:val="003A6F8A"/>
    <w:rsid w:val="003A7CC7"/>
    <w:rsid w:val="003B3E27"/>
    <w:rsid w:val="003B5C93"/>
    <w:rsid w:val="003B72F3"/>
    <w:rsid w:val="003C5C5E"/>
    <w:rsid w:val="003C682A"/>
    <w:rsid w:val="003D36BC"/>
    <w:rsid w:val="003D44BB"/>
    <w:rsid w:val="003D46BE"/>
    <w:rsid w:val="003D4911"/>
    <w:rsid w:val="003D4D65"/>
    <w:rsid w:val="003D555F"/>
    <w:rsid w:val="003D6182"/>
    <w:rsid w:val="003D6E09"/>
    <w:rsid w:val="003E09CE"/>
    <w:rsid w:val="003E1CDB"/>
    <w:rsid w:val="003E316B"/>
    <w:rsid w:val="003E3E94"/>
    <w:rsid w:val="003F11D4"/>
    <w:rsid w:val="003F228B"/>
    <w:rsid w:val="003F390E"/>
    <w:rsid w:val="003F67EE"/>
    <w:rsid w:val="003F7995"/>
    <w:rsid w:val="00400E66"/>
    <w:rsid w:val="00402285"/>
    <w:rsid w:val="00402AF7"/>
    <w:rsid w:val="00402C13"/>
    <w:rsid w:val="00406FF5"/>
    <w:rsid w:val="00407234"/>
    <w:rsid w:val="00411038"/>
    <w:rsid w:val="00412E5E"/>
    <w:rsid w:val="0041792A"/>
    <w:rsid w:val="00420E77"/>
    <w:rsid w:val="0042131A"/>
    <w:rsid w:val="00421EA6"/>
    <w:rsid w:val="0042229C"/>
    <w:rsid w:val="004261C8"/>
    <w:rsid w:val="00434672"/>
    <w:rsid w:val="0043523A"/>
    <w:rsid w:val="004357DE"/>
    <w:rsid w:val="00435AE7"/>
    <w:rsid w:val="00437063"/>
    <w:rsid w:val="00441495"/>
    <w:rsid w:val="0044587B"/>
    <w:rsid w:val="00445F47"/>
    <w:rsid w:val="00447092"/>
    <w:rsid w:val="0045044D"/>
    <w:rsid w:val="00454E0D"/>
    <w:rsid w:val="00457D28"/>
    <w:rsid w:val="00462671"/>
    <w:rsid w:val="00464B86"/>
    <w:rsid w:val="004667C3"/>
    <w:rsid w:val="00467825"/>
    <w:rsid w:val="004759AC"/>
    <w:rsid w:val="004773A3"/>
    <w:rsid w:val="00480936"/>
    <w:rsid w:val="004820F1"/>
    <w:rsid w:val="004825A2"/>
    <w:rsid w:val="00482886"/>
    <w:rsid w:val="004846E9"/>
    <w:rsid w:val="00490C66"/>
    <w:rsid w:val="00490FB6"/>
    <w:rsid w:val="004912F1"/>
    <w:rsid w:val="00491498"/>
    <w:rsid w:val="00491A5A"/>
    <w:rsid w:val="00491AD9"/>
    <w:rsid w:val="004929EE"/>
    <w:rsid w:val="00495C65"/>
    <w:rsid w:val="004A044B"/>
    <w:rsid w:val="004A1B76"/>
    <w:rsid w:val="004A1DB1"/>
    <w:rsid w:val="004A20AA"/>
    <w:rsid w:val="004A2461"/>
    <w:rsid w:val="004A7184"/>
    <w:rsid w:val="004B1EBE"/>
    <w:rsid w:val="004B2638"/>
    <w:rsid w:val="004B3FBA"/>
    <w:rsid w:val="004B45A5"/>
    <w:rsid w:val="004B6918"/>
    <w:rsid w:val="004B75A9"/>
    <w:rsid w:val="004B7763"/>
    <w:rsid w:val="004C2511"/>
    <w:rsid w:val="004C6F91"/>
    <w:rsid w:val="004C75FA"/>
    <w:rsid w:val="004C77DC"/>
    <w:rsid w:val="004C77E2"/>
    <w:rsid w:val="004C7D81"/>
    <w:rsid w:val="004D0401"/>
    <w:rsid w:val="004D2150"/>
    <w:rsid w:val="004D49CD"/>
    <w:rsid w:val="004D4BD8"/>
    <w:rsid w:val="004E085E"/>
    <w:rsid w:val="004E1BC4"/>
    <w:rsid w:val="004E26DC"/>
    <w:rsid w:val="004E376C"/>
    <w:rsid w:val="004E700F"/>
    <w:rsid w:val="004F2DC4"/>
    <w:rsid w:val="004F574E"/>
    <w:rsid w:val="00501891"/>
    <w:rsid w:val="0050295B"/>
    <w:rsid w:val="00502CE0"/>
    <w:rsid w:val="00503EA4"/>
    <w:rsid w:val="00505A23"/>
    <w:rsid w:val="005062F5"/>
    <w:rsid w:val="00506D75"/>
    <w:rsid w:val="00507A74"/>
    <w:rsid w:val="00510636"/>
    <w:rsid w:val="0051165E"/>
    <w:rsid w:val="00515876"/>
    <w:rsid w:val="005160E6"/>
    <w:rsid w:val="00516250"/>
    <w:rsid w:val="00517BA8"/>
    <w:rsid w:val="00522FBC"/>
    <w:rsid w:val="00524FAC"/>
    <w:rsid w:val="005250A4"/>
    <w:rsid w:val="0052584D"/>
    <w:rsid w:val="00531E7D"/>
    <w:rsid w:val="0053678D"/>
    <w:rsid w:val="00537ABC"/>
    <w:rsid w:val="00542188"/>
    <w:rsid w:val="00543148"/>
    <w:rsid w:val="005464DF"/>
    <w:rsid w:val="00546866"/>
    <w:rsid w:val="00547BEA"/>
    <w:rsid w:val="0055150F"/>
    <w:rsid w:val="00553C9F"/>
    <w:rsid w:val="00555667"/>
    <w:rsid w:val="00556775"/>
    <w:rsid w:val="005575EC"/>
    <w:rsid w:val="00570FAC"/>
    <w:rsid w:val="005727A8"/>
    <w:rsid w:val="00573F13"/>
    <w:rsid w:val="00575689"/>
    <w:rsid w:val="00577B63"/>
    <w:rsid w:val="00583314"/>
    <w:rsid w:val="00585E31"/>
    <w:rsid w:val="00590C98"/>
    <w:rsid w:val="005946DC"/>
    <w:rsid w:val="00596DE3"/>
    <w:rsid w:val="005A0B57"/>
    <w:rsid w:val="005A7787"/>
    <w:rsid w:val="005A7879"/>
    <w:rsid w:val="005B1E93"/>
    <w:rsid w:val="005B3D5E"/>
    <w:rsid w:val="005B5215"/>
    <w:rsid w:val="005B5C2E"/>
    <w:rsid w:val="005B61A5"/>
    <w:rsid w:val="005B6B9C"/>
    <w:rsid w:val="005B6CE4"/>
    <w:rsid w:val="005C0F0D"/>
    <w:rsid w:val="005C1F41"/>
    <w:rsid w:val="005C2336"/>
    <w:rsid w:val="005C2FD4"/>
    <w:rsid w:val="005C3AF7"/>
    <w:rsid w:val="005C56E3"/>
    <w:rsid w:val="005C756F"/>
    <w:rsid w:val="005D12BB"/>
    <w:rsid w:val="005D1E6C"/>
    <w:rsid w:val="005D264A"/>
    <w:rsid w:val="005D2A70"/>
    <w:rsid w:val="005D3CBB"/>
    <w:rsid w:val="005D4062"/>
    <w:rsid w:val="005D602F"/>
    <w:rsid w:val="005D6FF7"/>
    <w:rsid w:val="005E30C6"/>
    <w:rsid w:val="005E454F"/>
    <w:rsid w:val="005F05AC"/>
    <w:rsid w:val="005F091B"/>
    <w:rsid w:val="005F1799"/>
    <w:rsid w:val="005F1D4D"/>
    <w:rsid w:val="005F287F"/>
    <w:rsid w:val="005F2D11"/>
    <w:rsid w:val="005F6A16"/>
    <w:rsid w:val="00603EDA"/>
    <w:rsid w:val="006053AC"/>
    <w:rsid w:val="006059CA"/>
    <w:rsid w:val="006071D4"/>
    <w:rsid w:val="006072A1"/>
    <w:rsid w:val="00612B12"/>
    <w:rsid w:val="0061618A"/>
    <w:rsid w:val="006203A1"/>
    <w:rsid w:val="00620626"/>
    <w:rsid w:val="00620B4B"/>
    <w:rsid w:val="00620D64"/>
    <w:rsid w:val="00624920"/>
    <w:rsid w:val="00625D50"/>
    <w:rsid w:val="0063322A"/>
    <w:rsid w:val="006347FF"/>
    <w:rsid w:val="006369EF"/>
    <w:rsid w:val="00637B51"/>
    <w:rsid w:val="0065009F"/>
    <w:rsid w:val="0065230B"/>
    <w:rsid w:val="00656DB7"/>
    <w:rsid w:val="00657291"/>
    <w:rsid w:val="006616AF"/>
    <w:rsid w:val="00661D93"/>
    <w:rsid w:val="00662D83"/>
    <w:rsid w:val="006660F2"/>
    <w:rsid w:val="006679F0"/>
    <w:rsid w:val="00670521"/>
    <w:rsid w:val="0067202A"/>
    <w:rsid w:val="006728E0"/>
    <w:rsid w:val="00672C5E"/>
    <w:rsid w:val="006759A5"/>
    <w:rsid w:val="00675F20"/>
    <w:rsid w:val="0068134C"/>
    <w:rsid w:val="00684325"/>
    <w:rsid w:val="00684DEA"/>
    <w:rsid w:val="00684EFE"/>
    <w:rsid w:val="00684FC3"/>
    <w:rsid w:val="006852F7"/>
    <w:rsid w:val="00692961"/>
    <w:rsid w:val="00692CE8"/>
    <w:rsid w:val="00693586"/>
    <w:rsid w:val="0069510A"/>
    <w:rsid w:val="00696088"/>
    <w:rsid w:val="00696575"/>
    <w:rsid w:val="00697E7F"/>
    <w:rsid w:val="006A0011"/>
    <w:rsid w:val="006A0A36"/>
    <w:rsid w:val="006A0CF7"/>
    <w:rsid w:val="006A1B05"/>
    <w:rsid w:val="006A2511"/>
    <w:rsid w:val="006A2EED"/>
    <w:rsid w:val="006A40F1"/>
    <w:rsid w:val="006A430D"/>
    <w:rsid w:val="006A5381"/>
    <w:rsid w:val="006A5DB8"/>
    <w:rsid w:val="006B00EF"/>
    <w:rsid w:val="006B17FF"/>
    <w:rsid w:val="006B1DC0"/>
    <w:rsid w:val="006B3A45"/>
    <w:rsid w:val="006B4582"/>
    <w:rsid w:val="006B4931"/>
    <w:rsid w:val="006B508D"/>
    <w:rsid w:val="006B650F"/>
    <w:rsid w:val="006B690E"/>
    <w:rsid w:val="006C29C3"/>
    <w:rsid w:val="006C4E29"/>
    <w:rsid w:val="006C5042"/>
    <w:rsid w:val="006D0822"/>
    <w:rsid w:val="006D1148"/>
    <w:rsid w:val="006D233E"/>
    <w:rsid w:val="006D28B3"/>
    <w:rsid w:val="006D6D8E"/>
    <w:rsid w:val="006D71AF"/>
    <w:rsid w:val="006E1452"/>
    <w:rsid w:val="006E4E79"/>
    <w:rsid w:val="006E678F"/>
    <w:rsid w:val="006E6DC1"/>
    <w:rsid w:val="006F1104"/>
    <w:rsid w:val="006F1F23"/>
    <w:rsid w:val="006F3443"/>
    <w:rsid w:val="006F4DB0"/>
    <w:rsid w:val="00702E36"/>
    <w:rsid w:val="007040D4"/>
    <w:rsid w:val="0070549D"/>
    <w:rsid w:val="00714CBD"/>
    <w:rsid w:val="00714E27"/>
    <w:rsid w:val="00715E10"/>
    <w:rsid w:val="0071622E"/>
    <w:rsid w:val="00721426"/>
    <w:rsid w:val="00721D32"/>
    <w:rsid w:val="007236F3"/>
    <w:rsid w:val="0072454B"/>
    <w:rsid w:val="00725B24"/>
    <w:rsid w:val="0072651C"/>
    <w:rsid w:val="00733351"/>
    <w:rsid w:val="00734C15"/>
    <w:rsid w:val="007351C7"/>
    <w:rsid w:val="0074133E"/>
    <w:rsid w:val="007417CE"/>
    <w:rsid w:val="0074314E"/>
    <w:rsid w:val="00743D42"/>
    <w:rsid w:val="00744498"/>
    <w:rsid w:val="007455CA"/>
    <w:rsid w:val="00747ADB"/>
    <w:rsid w:val="007527DE"/>
    <w:rsid w:val="00753F1F"/>
    <w:rsid w:val="00754469"/>
    <w:rsid w:val="00755152"/>
    <w:rsid w:val="007600C6"/>
    <w:rsid w:val="007605EE"/>
    <w:rsid w:val="00761349"/>
    <w:rsid w:val="00762DB5"/>
    <w:rsid w:val="007655F4"/>
    <w:rsid w:val="00766A43"/>
    <w:rsid w:val="00766CB9"/>
    <w:rsid w:val="007708A8"/>
    <w:rsid w:val="00774FF1"/>
    <w:rsid w:val="00775B4E"/>
    <w:rsid w:val="00777D8F"/>
    <w:rsid w:val="00777E23"/>
    <w:rsid w:val="00782439"/>
    <w:rsid w:val="00785FB0"/>
    <w:rsid w:val="00786C8D"/>
    <w:rsid w:val="0078785F"/>
    <w:rsid w:val="00792ED8"/>
    <w:rsid w:val="007933E6"/>
    <w:rsid w:val="007A0989"/>
    <w:rsid w:val="007A180A"/>
    <w:rsid w:val="007A4076"/>
    <w:rsid w:val="007A4DE3"/>
    <w:rsid w:val="007A651E"/>
    <w:rsid w:val="007B1586"/>
    <w:rsid w:val="007B34EC"/>
    <w:rsid w:val="007B36B7"/>
    <w:rsid w:val="007B5AAB"/>
    <w:rsid w:val="007C1CBE"/>
    <w:rsid w:val="007C1F88"/>
    <w:rsid w:val="007C20FF"/>
    <w:rsid w:val="007C2B29"/>
    <w:rsid w:val="007C369A"/>
    <w:rsid w:val="007C478B"/>
    <w:rsid w:val="007C719C"/>
    <w:rsid w:val="007C7AE4"/>
    <w:rsid w:val="007D159C"/>
    <w:rsid w:val="007D1E01"/>
    <w:rsid w:val="007D6134"/>
    <w:rsid w:val="007D687A"/>
    <w:rsid w:val="007D6DD5"/>
    <w:rsid w:val="007D757F"/>
    <w:rsid w:val="007D7A4C"/>
    <w:rsid w:val="007E2D7B"/>
    <w:rsid w:val="007F66B9"/>
    <w:rsid w:val="00801BBD"/>
    <w:rsid w:val="00801EB9"/>
    <w:rsid w:val="00811E1F"/>
    <w:rsid w:val="00812403"/>
    <w:rsid w:val="00813F12"/>
    <w:rsid w:val="0081509B"/>
    <w:rsid w:val="00816597"/>
    <w:rsid w:val="00816815"/>
    <w:rsid w:val="00820838"/>
    <w:rsid w:val="008216C0"/>
    <w:rsid w:val="00823449"/>
    <w:rsid w:val="008237D6"/>
    <w:rsid w:val="00825A0D"/>
    <w:rsid w:val="008262BA"/>
    <w:rsid w:val="008301D4"/>
    <w:rsid w:val="00832D1B"/>
    <w:rsid w:val="0083389A"/>
    <w:rsid w:val="00840332"/>
    <w:rsid w:val="00840E31"/>
    <w:rsid w:val="008411A6"/>
    <w:rsid w:val="00842E1B"/>
    <w:rsid w:val="008436D2"/>
    <w:rsid w:val="008446DB"/>
    <w:rsid w:val="0084477E"/>
    <w:rsid w:val="00845C20"/>
    <w:rsid w:val="008469E2"/>
    <w:rsid w:val="00846A64"/>
    <w:rsid w:val="00850556"/>
    <w:rsid w:val="00854455"/>
    <w:rsid w:val="0085503D"/>
    <w:rsid w:val="0085683A"/>
    <w:rsid w:val="00860009"/>
    <w:rsid w:val="00860593"/>
    <w:rsid w:val="00864040"/>
    <w:rsid w:val="00864529"/>
    <w:rsid w:val="00864997"/>
    <w:rsid w:val="00864F59"/>
    <w:rsid w:val="0086623A"/>
    <w:rsid w:val="0087224F"/>
    <w:rsid w:val="00872C5F"/>
    <w:rsid w:val="008819D3"/>
    <w:rsid w:val="008829FB"/>
    <w:rsid w:val="0088373D"/>
    <w:rsid w:val="00893F86"/>
    <w:rsid w:val="008944ED"/>
    <w:rsid w:val="00894810"/>
    <w:rsid w:val="00896DA9"/>
    <w:rsid w:val="00897628"/>
    <w:rsid w:val="00897BC4"/>
    <w:rsid w:val="008A3715"/>
    <w:rsid w:val="008A374C"/>
    <w:rsid w:val="008B2788"/>
    <w:rsid w:val="008B49ED"/>
    <w:rsid w:val="008B6080"/>
    <w:rsid w:val="008B662B"/>
    <w:rsid w:val="008B69C0"/>
    <w:rsid w:val="008B7BFD"/>
    <w:rsid w:val="008C2FA4"/>
    <w:rsid w:val="008C56A2"/>
    <w:rsid w:val="008C6B62"/>
    <w:rsid w:val="008C722B"/>
    <w:rsid w:val="008D52CF"/>
    <w:rsid w:val="008E157B"/>
    <w:rsid w:val="008E1EE2"/>
    <w:rsid w:val="008E3B10"/>
    <w:rsid w:val="008E4798"/>
    <w:rsid w:val="008E5090"/>
    <w:rsid w:val="008E5572"/>
    <w:rsid w:val="008F13AC"/>
    <w:rsid w:val="008F2D23"/>
    <w:rsid w:val="008F35B8"/>
    <w:rsid w:val="008F6BB1"/>
    <w:rsid w:val="008F6C68"/>
    <w:rsid w:val="00900337"/>
    <w:rsid w:val="009019ED"/>
    <w:rsid w:val="00902D31"/>
    <w:rsid w:val="009055A5"/>
    <w:rsid w:val="00905C15"/>
    <w:rsid w:val="00906BDF"/>
    <w:rsid w:val="00907C74"/>
    <w:rsid w:val="00910FCD"/>
    <w:rsid w:val="0091186E"/>
    <w:rsid w:val="00911A43"/>
    <w:rsid w:val="00913AB1"/>
    <w:rsid w:val="009162E6"/>
    <w:rsid w:val="009163E3"/>
    <w:rsid w:val="00916E41"/>
    <w:rsid w:val="00921B88"/>
    <w:rsid w:val="00923578"/>
    <w:rsid w:val="009304E5"/>
    <w:rsid w:val="00934799"/>
    <w:rsid w:val="00935C69"/>
    <w:rsid w:val="009408BF"/>
    <w:rsid w:val="00940B26"/>
    <w:rsid w:val="009414FD"/>
    <w:rsid w:val="0094214F"/>
    <w:rsid w:val="00943113"/>
    <w:rsid w:val="00944958"/>
    <w:rsid w:val="00944C3B"/>
    <w:rsid w:val="00945A93"/>
    <w:rsid w:val="0094633D"/>
    <w:rsid w:val="0095119C"/>
    <w:rsid w:val="009527A5"/>
    <w:rsid w:val="009528F8"/>
    <w:rsid w:val="00954ED8"/>
    <w:rsid w:val="009557F9"/>
    <w:rsid w:val="00955B02"/>
    <w:rsid w:val="0095663C"/>
    <w:rsid w:val="00961440"/>
    <w:rsid w:val="0096176C"/>
    <w:rsid w:val="009626F4"/>
    <w:rsid w:val="00962CD0"/>
    <w:rsid w:val="0096523D"/>
    <w:rsid w:val="00965D5A"/>
    <w:rsid w:val="009703BE"/>
    <w:rsid w:val="00972A0E"/>
    <w:rsid w:val="00973A08"/>
    <w:rsid w:val="009750E0"/>
    <w:rsid w:val="0097538C"/>
    <w:rsid w:val="00977630"/>
    <w:rsid w:val="009778A1"/>
    <w:rsid w:val="0098114D"/>
    <w:rsid w:val="009841DF"/>
    <w:rsid w:val="00984625"/>
    <w:rsid w:val="009860E2"/>
    <w:rsid w:val="00986CC6"/>
    <w:rsid w:val="00987E2A"/>
    <w:rsid w:val="00987FC3"/>
    <w:rsid w:val="00990397"/>
    <w:rsid w:val="00995637"/>
    <w:rsid w:val="009A0CA8"/>
    <w:rsid w:val="009A2A46"/>
    <w:rsid w:val="009A2CF2"/>
    <w:rsid w:val="009A33DA"/>
    <w:rsid w:val="009A7A9C"/>
    <w:rsid w:val="009A7F2A"/>
    <w:rsid w:val="009B32E3"/>
    <w:rsid w:val="009B402E"/>
    <w:rsid w:val="009B41CB"/>
    <w:rsid w:val="009B6E5B"/>
    <w:rsid w:val="009C0591"/>
    <w:rsid w:val="009C29B2"/>
    <w:rsid w:val="009C3A4E"/>
    <w:rsid w:val="009C3C46"/>
    <w:rsid w:val="009D280F"/>
    <w:rsid w:val="009D29BE"/>
    <w:rsid w:val="009D38DF"/>
    <w:rsid w:val="009D4A2C"/>
    <w:rsid w:val="009D6F94"/>
    <w:rsid w:val="009D7640"/>
    <w:rsid w:val="009E2586"/>
    <w:rsid w:val="009E2A23"/>
    <w:rsid w:val="009E5CCD"/>
    <w:rsid w:val="009F394D"/>
    <w:rsid w:val="009F78E9"/>
    <w:rsid w:val="00A00F03"/>
    <w:rsid w:val="00A012BB"/>
    <w:rsid w:val="00A0280B"/>
    <w:rsid w:val="00A04FEA"/>
    <w:rsid w:val="00A05E30"/>
    <w:rsid w:val="00A07185"/>
    <w:rsid w:val="00A10837"/>
    <w:rsid w:val="00A10B93"/>
    <w:rsid w:val="00A10FB3"/>
    <w:rsid w:val="00A12C60"/>
    <w:rsid w:val="00A13FB2"/>
    <w:rsid w:val="00A16056"/>
    <w:rsid w:val="00A2147C"/>
    <w:rsid w:val="00A2292D"/>
    <w:rsid w:val="00A26F01"/>
    <w:rsid w:val="00A31CE9"/>
    <w:rsid w:val="00A328D7"/>
    <w:rsid w:val="00A33225"/>
    <w:rsid w:val="00A36D9B"/>
    <w:rsid w:val="00A40D88"/>
    <w:rsid w:val="00A43230"/>
    <w:rsid w:val="00A44EF2"/>
    <w:rsid w:val="00A46538"/>
    <w:rsid w:val="00A51F22"/>
    <w:rsid w:val="00A5329E"/>
    <w:rsid w:val="00A53386"/>
    <w:rsid w:val="00A5661D"/>
    <w:rsid w:val="00A572C1"/>
    <w:rsid w:val="00A60CD4"/>
    <w:rsid w:val="00A6377A"/>
    <w:rsid w:val="00A6399C"/>
    <w:rsid w:val="00A63CE7"/>
    <w:rsid w:val="00A66893"/>
    <w:rsid w:val="00A70AF2"/>
    <w:rsid w:val="00A70D4F"/>
    <w:rsid w:val="00A73A0D"/>
    <w:rsid w:val="00A75A3D"/>
    <w:rsid w:val="00A8013C"/>
    <w:rsid w:val="00A80433"/>
    <w:rsid w:val="00A8211E"/>
    <w:rsid w:val="00A90B51"/>
    <w:rsid w:val="00A9371B"/>
    <w:rsid w:val="00A94FF4"/>
    <w:rsid w:val="00A9600C"/>
    <w:rsid w:val="00A9728C"/>
    <w:rsid w:val="00AA1953"/>
    <w:rsid w:val="00AA2CEE"/>
    <w:rsid w:val="00AA7D02"/>
    <w:rsid w:val="00AB1ECE"/>
    <w:rsid w:val="00AB22CE"/>
    <w:rsid w:val="00AB24F2"/>
    <w:rsid w:val="00AB51F8"/>
    <w:rsid w:val="00AB7C74"/>
    <w:rsid w:val="00AC161D"/>
    <w:rsid w:val="00AC408A"/>
    <w:rsid w:val="00AC5F9D"/>
    <w:rsid w:val="00AC6371"/>
    <w:rsid w:val="00AD2FE4"/>
    <w:rsid w:val="00AD339C"/>
    <w:rsid w:val="00AD3E25"/>
    <w:rsid w:val="00AD465A"/>
    <w:rsid w:val="00AD68D9"/>
    <w:rsid w:val="00AE029C"/>
    <w:rsid w:val="00AE2F1F"/>
    <w:rsid w:val="00AE37DF"/>
    <w:rsid w:val="00AE3A83"/>
    <w:rsid w:val="00AE4063"/>
    <w:rsid w:val="00AE7FB6"/>
    <w:rsid w:val="00AF05FD"/>
    <w:rsid w:val="00B01830"/>
    <w:rsid w:val="00B01D66"/>
    <w:rsid w:val="00B04401"/>
    <w:rsid w:val="00B05794"/>
    <w:rsid w:val="00B07D0E"/>
    <w:rsid w:val="00B11253"/>
    <w:rsid w:val="00B13C09"/>
    <w:rsid w:val="00B13F2F"/>
    <w:rsid w:val="00B14A5C"/>
    <w:rsid w:val="00B160C9"/>
    <w:rsid w:val="00B17A27"/>
    <w:rsid w:val="00B21B9E"/>
    <w:rsid w:val="00B21E7D"/>
    <w:rsid w:val="00B23D7B"/>
    <w:rsid w:val="00B24896"/>
    <w:rsid w:val="00B27137"/>
    <w:rsid w:val="00B27CFE"/>
    <w:rsid w:val="00B30747"/>
    <w:rsid w:val="00B32A3F"/>
    <w:rsid w:val="00B33D5C"/>
    <w:rsid w:val="00B35454"/>
    <w:rsid w:val="00B36576"/>
    <w:rsid w:val="00B4059F"/>
    <w:rsid w:val="00B43A05"/>
    <w:rsid w:val="00B44407"/>
    <w:rsid w:val="00B450B5"/>
    <w:rsid w:val="00B46887"/>
    <w:rsid w:val="00B52DE1"/>
    <w:rsid w:val="00B52EB6"/>
    <w:rsid w:val="00B54599"/>
    <w:rsid w:val="00B56309"/>
    <w:rsid w:val="00B56EF7"/>
    <w:rsid w:val="00B5778C"/>
    <w:rsid w:val="00B61D16"/>
    <w:rsid w:val="00B63396"/>
    <w:rsid w:val="00B64C18"/>
    <w:rsid w:val="00B64D67"/>
    <w:rsid w:val="00B71738"/>
    <w:rsid w:val="00B719B1"/>
    <w:rsid w:val="00B71DFC"/>
    <w:rsid w:val="00B71F74"/>
    <w:rsid w:val="00B74B36"/>
    <w:rsid w:val="00B76D7E"/>
    <w:rsid w:val="00B77157"/>
    <w:rsid w:val="00B77E77"/>
    <w:rsid w:val="00B80D17"/>
    <w:rsid w:val="00B826CD"/>
    <w:rsid w:val="00B839D6"/>
    <w:rsid w:val="00B85B80"/>
    <w:rsid w:val="00B86B3E"/>
    <w:rsid w:val="00B906E3"/>
    <w:rsid w:val="00B918DC"/>
    <w:rsid w:val="00B9514C"/>
    <w:rsid w:val="00B956B3"/>
    <w:rsid w:val="00B95975"/>
    <w:rsid w:val="00B95CC8"/>
    <w:rsid w:val="00BA116F"/>
    <w:rsid w:val="00BA24E8"/>
    <w:rsid w:val="00BA274A"/>
    <w:rsid w:val="00BA3CDA"/>
    <w:rsid w:val="00BA76CE"/>
    <w:rsid w:val="00BB025F"/>
    <w:rsid w:val="00BB26BD"/>
    <w:rsid w:val="00BB3DDE"/>
    <w:rsid w:val="00BC088A"/>
    <w:rsid w:val="00BC0B3C"/>
    <w:rsid w:val="00BC42D7"/>
    <w:rsid w:val="00BD4CAC"/>
    <w:rsid w:val="00BD6DCB"/>
    <w:rsid w:val="00BD74DB"/>
    <w:rsid w:val="00BD7DD2"/>
    <w:rsid w:val="00BE145E"/>
    <w:rsid w:val="00BE37D7"/>
    <w:rsid w:val="00BE38FE"/>
    <w:rsid w:val="00BF02D9"/>
    <w:rsid w:val="00BF2BF0"/>
    <w:rsid w:val="00BF2CF1"/>
    <w:rsid w:val="00BF2D70"/>
    <w:rsid w:val="00BF2DF0"/>
    <w:rsid w:val="00BF30C8"/>
    <w:rsid w:val="00BF365E"/>
    <w:rsid w:val="00BF4F09"/>
    <w:rsid w:val="00BF5223"/>
    <w:rsid w:val="00BF7F92"/>
    <w:rsid w:val="00C02A20"/>
    <w:rsid w:val="00C05557"/>
    <w:rsid w:val="00C05E6B"/>
    <w:rsid w:val="00C06763"/>
    <w:rsid w:val="00C07A88"/>
    <w:rsid w:val="00C159F7"/>
    <w:rsid w:val="00C17582"/>
    <w:rsid w:val="00C177B5"/>
    <w:rsid w:val="00C214AF"/>
    <w:rsid w:val="00C21B3F"/>
    <w:rsid w:val="00C22642"/>
    <w:rsid w:val="00C22CE0"/>
    <w:rsid w:val="00C23F57"/>
    <w:rsid w:val="00C3041D"/>
    <w:rsid w:val="00C32873"/>
    <w:rsid w:val="00C33D9F"/>
    <w:rsid w:val="00C34C42"/>
    <w:rsid w:val="00C37316"/>
    <w:rsid w:val="00C37598"/>
    <w:rsid w:val="00C4172C"/>
    <w:rsid w:val="00C42B84"/>
    <w:rsid w:val="00C44FC6"/>
    <w:rsid w:val="00C4512C"/>
    <w:rsid w:val="00C46E50"/>
    <w:rsid w:val="00C507EB"/>
    <w:rsid w:val="00C51024"/>
    <w:rsid w:val="00C52D77"/>
    <w:rsid w:val="00C6044C"/>
    <w:rsid w:val="00C63045"/>
    <w:rsid w:val="00C66864"/>
    <w:rsid w:val="00C66A3E"/>
    <w:rsid w:val="00C7034E"/>
    <w:rsid w:val="00C70B30"/>
    <w:rsid w:val="00C71711"/>
    <w:rsid w:val="00C77290"/>
    <w:rsid w:val="00C81AE2"/>
    <w:rsid w:val="00C81C5D"/>
    <w:rsid w:val="00C81FB0"/>
    <w:rsid w:val="00C8646A"/>
    <w:rsid w:val="00C9275C"/>
    <w:rsid w:val="00C92D5B"/>
    <w:rsid w:val="00C93AB7"/>
    <w:rsid w:val="00C95212"/>
    <w:rsid w:val="00C964B9"/>
    <w:rsid w:val="00C979DC"/>
    <w:rsid w:val="00CA269A"/>
    <w:rsid w:val="00CA6313"/>
    <w:rsid w:val="00CB0821"/>
    <w:rsid w:val="00CB1E42"/>
    <w:rsid w:val="00CB2A85"/>
    <w:rsid w:val="00CB2B4B"/>
    <w:rsid w:val="00CB3823"/>
    <w:rsid w:val="00CB4966"/>
    <w:rsid w:val="00CB4FF1"/>
    <w:rsid w:val="00CB597E"/>
    <w:rsid w:val="00CC06E4"/>
    <w:rsid w:val="00CC1394"/>
    <w:rsid w:val="00CC289B"/>
    <w:rsid w:val="00CC7070"/>
    <w:rsid w:val="00CD2415"/>
    <w:rsid w:val="00CD323A"/>
    <w:rsid w:val="00CD6895"/>
    <w:rsid w:val="00CD7B10"/>
    <w:rsid w:val="00CE13BB"/>
    <w:rsid w:val="00CE2685"/>
    <w:rsid w:val="00CE2DFA"/>
    <w:rsid w:val="00CE4F93"/>
    <w:rsid w:val="00CE5370"/>
    <w:rsid w:val="00CE5A15"/>
    <w:rsid w:val="00CE76F3"/>
    <w:rsid w:val="00CF06FE"/>
    <w:rsid w:val="00CF0D6A"/>
    <w:rsid w:val="00CF264E"/>
    <w:rsid w:val="00CF331B"/>
    <w:rsid w:val="00CF3BAB"/>
    <w:rsid w:val="00CF410C"/>
    <w:rsid w:val="00CF4936"/>
    <w:rsid w:val="00CF4942"/>
    <w:rsid w:val="00CF4A4D"/>
    <w:rsid w:val="00CF4D19"/>
    <w:rsid w:val="00CF704B"/>
    <w:rsid w:val="00D007D6"/>
    <w:rsid w:val="00D027C2"/>
    <w:rsid w:val="00D032A3"/>
    <w:rsid w:val="00D06A50"/>
    <w:rsid w:val="00D06AB7"/>
    <w:rsid w:val="00D141D5"/>
    <w:rsid w:val="00D177A4"/>
    <w:rsid w:val="00D23549"/>
    <w:rsid w:val="00D240F2"/>
    <w:rsid w:val="00D25607"/>
    <w:rsid w:val="00D256E3"/>
    <w:rsid w:val="00D272AF"/>
    <w:rsid w:val="00D3105D"/>
    <w:rsid w:val="00D3226F"/>
    <w:rsid w:val="00D32820"/>
    <w:rsid w:val="00D3309D"/>
    <w:rsid w:val="00D3454E"/>
    <w:rsid w:val="00D34CD1"/>
    <w:rsid w:val="00D35BD9"/>
    <w:rsid w:val="00D367DC"/>
    <w:rsid w:val="00D36C25"/>
    <w:rsid w:val="00D412AA"/>
    <w:rsid w:val="00D432E5"/>
    <w:rsid w:val="00D50035"/>
    <w:rsid w:val="00D50F68"/>
    <w:rsid w:val="00D51F9D"/>
    <w:rsid w:val="00D5292F"/>
    <w:rsid w:val="00D53D45"/>
    <w:rsid w:val="00D5707B"/>
    <w:rsid w:val="00D61314"/>
    <w:rsid w:val="00D64495"/>
    <w:rsid w:val="00D64959"/>
    <w:rsid w:val="00D67B11"/>
    <w:rsid w:val="00D7141E"/>
    <w:rsid w:val="00D75AA4"/>
    <w:rsid w:val="00D76F51"/>
    <w:rsid w:val="00D819DF"/>
    <w:rsid w:val="00D825E5"/>
    <w:rsid w:val="00D826CF"/>
    <w:rsid w:val="00D87181"/>
    <w:rsid w:val="00D877ED"/>
    <w:rsid w:val="00D90509"/>
    <w:rsid w:val="00D916C1"/>
    <w:rsid w:val="00D944FD"/>
    <w:rsid w:val="00DA0484"/>
    <w:rsid w:val="00DA7FE9"/>
    <w:rsid w:val="00DB2938"/>
    <w:rsid w:val="00DC073A"/>
    <w:rsid w:val="00DC1DE2"/>
    <w:rsid w:val="00DC22FB"/>
    <w:rsid w:val="00DC316E"/>
    <w:rsid w:val="00DC4975"/>
    <w:rsid w:val="00DD0CF3"/>
    <w:rsid w:val="00DD1BC8"/>
    <w:rsid w:val="00DD536D"/>
    <w:rsid w:val="00DD6290"/>
    <w:rsid w:val="00DE5F12"/>
    <w:rsid w:val="00DF4C4A"/>
    <w:rsid w:val="00DF5666"/>
    <w:rsid w:val="00E00B9B"/>
    <w:rsid w:val="00E0542A"/>
    <w:rsid w:val="00E05835"/>
    <w:rsid w:val="00E06060"/>
    <w:rsid w:val="00E105C9"/>
    <w:rsid w:val="00E1186D"/>
    <w:rsid w:val="00E125EC"/>
    <w:rsid w:val="00E211E9"/>
    <w:rsid w:val="00E21357"/>
    <w:rsid w:val="00E30658"/>
    <w:rsid w:val="00E3563C"/>
    <w:rsid w:val="00E414FA"/>
    <w:rsid w:val="00E50F58"/>
    <w:rsid w:val="00E51DC5"/>
    <w:rsid w:val="00E5353C"/>
    <w:rsid w:val="00E57DC7"/>
    <w:rsid w:val="00E604F5"/>
    <w:rsid w:val="00E62C58"/>
    <w:rsid w:val="00E62E58"/>
    <w:rsid w:val="00E65AF3"/>
    <w:rsid w:val="00E66EAB"/>
    <w:rsid w:val="00E72545"/>
    <w:rsid w:val="00E72D0D"/>
    <w:rsid w:val="00E735C0"/>
    <w:rsid w:val="00E75531"/>
    <w:rsid w:val="00E75DC6"/>
    <w:rsid w:val="00E776E6"/>
    <w:rsid w:val="00E84D52"/>
    <w:rsid w:val="00E853F2"/>
    <w:rsid w:val="00E854CA"/>
    <w:rsid w:val="00E8765E"/>
    <w:rsid w:val="00E87F1B"/>
    <w:rsid w:val="00E92B07"/>
    <w:rsid w:val="00E95017"/>
    <w:rsid w:val="00EA02DD"/>
    <w:rsid w:val="00EA0B22"/>
    <w:rsid w:val="00EA2802"/>
    <w:rsid w:val="00EA2DBA"/>
    <w:rsid w:val="00EA642B"/>
    <w:rsid w:val="00EB0702"/>
    <w:rsid w:val="00EB1597"/>
    <w:rsid w:val="00EB761C"/>
    <w:rsid w:val="00EC0765"/>
    <w:rsid w:val="00EC17E0"/>
    <w:rsid w:val="00EC19BB"/>
    <w:rsid w:val="00EC1B29"/>
    <w:rsid w:val="00EC4258"/>
    <w:rsid w:val="00EC444A"/>
    <w:rsid w:val="00ED1986"/>
    <w:rsid w:val="00ED2A1A"/>
    <w:rsid w:val="00ED773E"/>
    <w:rsid w:val="00ED7AE0"/>
    <w:rsid w:val="00ED7B3C"/>
    <w:rsid w:val="00EE0437"/>
    <w:rsid w:val="00EE1098"/>
    <w:rsid w:val="00EF3000"/>
    <w:rsid w:val="00EF3C65"/>
    <w:rsid w:val="00EF4A6A"/>
    <w:rsid w:val="00EF61F1"/>
    <w:rsid w:val="00EF7943"/>
    <w:rsid w:val="00F013B7"/>
    <w:rsid w:val="00F01B88"/>
    <w:rsid w:val="00F02A1E"/>
    <w:rsid w:val="00F0591C"/>
    <w:rsid w:val="00F1152E"/>
    <w:rsid w:val="00F12FEF"/>
    <w:rsid w:val="00F205E6"/>
    <w:rsid w:val="00F20E48"/>
    <w:rsid w:val="00F23C61"/>
    <w:rsid w:val="00F246AA"/>
    <w:rsid w:val="00F25606"/>
    <w:rsid w:val="00F26E7D"/>
    <w:rsid w:val="00F3031C"/>
    <w:rsid w:val="00F32770"/>
    <w:rsid w:val="00F32919"/>
    <w:rsid w:val="00F3389F"/>
    <w:rsid w:val="00F4260D"/>
    <w:rsid w:val="00F456A6"/>
    <w:rsid w:val="00F520BB"/>
    <w:rsid w:val="00F53E3C"/>
    <w:rsid w:val="00F54683"/>
    <w:rsid w:val="00F54B46"/>
    <w:rsid w:val="00F54ECA"/>
    <w:rsid w:val="00F603F4"/>
    <w:rsid w:val="00F60967"/>
    <w:rsid w:val="00F61008"/>
    <w:rsid w:val="00F6169F"/>
    <w:rsid w:val="00F63EDF"/>
    <w:rsid w:val="00F65618"/>
    <w:rsid w:val="00F677A2"/>
    <w:rsid w:val="00F70005"/>
    <w:rsid w:val="00F74B63"/>
    <w:rsid w:val="00F756CE"/>
    <w:rsid w:val="00F766AC"/>
    <w:rsid w:val="00F76707"/>
    <w:rsid w:val="00F809A0"/>
    <w:rsid w:val="00F8143F"/>
    <w:rsid w:val="00F82284"/>
    <w:rsid w:val="00F82CB8"/>
    <w:rsid w:val="00F86838"/>
    <w:rsid w:val="00F879AE"/>
    <w:rsid w:val="00F90992"/>
    <w:rsid w:val="00F90E27"/>
    <w:rsid w:val="00F95A36"/>
    <w:rsid w:val="00F963FC"/>
    <w:rsid w:val="00F96DFB"/>
    <w:rsid w:val="00F97D02"/>
    <w:rsid w:val="00FA0B41"/>
    <w:rsid w:val="00FA0E50"/>
    <w:rsid w:val="00FA2F25"/>
    <w:rsid w:val="00FA724B"/>
    <w:rsid w:val="00FA7E86"/>
    <w:rsid w:val="00FB3323"/>
    <w:rsid w:val="00FB3F92"/>
    <w:rsid w:val="00FB49BE"/>
    <w:rsid w:val="00FB4E23"/>
    <w:rsid w:val="00FB6417"/>
    <w:rsid w:val="00FB7625"/>
    <w:rsid w:val="00FC2F9E"/>
    <w:rsid w:val="00FC42C4"/>
    <w:rsid w:val="00FC4465"/>
    <w:rsid w:val="00FC483A"/>
    <w:rsid w:val="00FC6701"/>
    <w:rsid w:val="00FD07B9"/>
    <w:rsid w:val="00FD589B"/>
    <w:rsid w:val="00FD6C5B"/>
    <w:rsid w:val="00FE589D"/>
    <w:rsid w:val="00FF0258"/>
    <w:rsid w:val="00FF5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7E08A"/>
  <w15:docId w15:val="{F2358076-55BA-E74A-9946-3695731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2404D5"/>
    <w:rPr>
      <w:sz w:val="24"/>
      <w:szCs w:val="24"/>
      <w:lang w:val="sk-SK" w:eastAsia="sk-SK"/>
    </w:rPr>
  </w:style>
  <w:style w:type="paragraph" w:styleId="Nadpis1">
    <w:name w:val="heading 1"/>
    <w:basedOn w:val="Normlny"/>
    <w:next w:val="Body"/>
    <w:link w:val="Nadpis1Char"/>
    <w:qFormat/>
    <w:rsid w:val="00B85B80"/>
    <w:pPr>
      <w:keepNext/>
      <w:pageBreakBefore/>
      <w:numPr>
        <w:numId w:val="2"/>
      </w:numPr>
      <w:spacing w:before="240" w:after="240"/>
      <w:outlineLvl w:val="0"/>
    </w:pPr>
    <w:rPr>
      <w:rFonts w:ascii="Arial" w:hAnsi="Arial"/>
      <w:b/>
      <w:color w:val="000000"/>
      <w:sz w:val="36"/>
      <w:szCs w:val="20"/>
      <w:lang w:eastAsia="en-US"/>
    </w:rPr>
  </w:style>
  <w:style w:type="paragraph" w:styleId="Nadpis2">
    <w:name w:val="heading 2"/>
    <w:basedOn w:val="Nadpis1"/>
    <w:next w:val="Body"/>
    <w:qFormat/>
    <w:rsid w:val="00B85B80"/>
    <w:pPr>
      <w:pageBreakBefore w:val="0"/>
      <w:numPr>
        <w:ilvl w:val="1"/>
      </w:numPr>
      <w:spacing w:before="360"/>
      <w:outlineLvl w:val="1"/>
    </w:pPr>
    <w:rPr>
      <w:bCs/>
      <w:sz w:val="32"/>
    </w:rPr>
  </w:style>
  <w:style w:type="paragraph" w:styleId="Nadpis3">
    <w:name w:val="heading 3"/>
    <w:basedOn w:val="Nadpis2"/>
    <w:next w:val="Body"/>
    <w:qFormat/>
    <w:rsid w:val="00B85B80"/>
    <w:pPr>
      <w:numPr>
        <w:ilvl w:val="2"/>
      </w:numPr>
      <w:spacing w:before="120" w:after="120"/>
      <w:outlineLvl w:val="2"/>
    </w:pPr>
    <w:rPr>
      <w:bCs w:val="0"/>
      <w:sz w:val="28"/>
    </w:rPr>
  </w:style>
  <w:style w:type="paragraph" w:styleId="Nadpis4">
    <w:name w:val="heading 4"/>
    <w:basedOn w:val="Nadpis3"/>
    <w:next w:val="Body"/>
    <w:qFormat/>
    <w:rsid w:val="00B85B80"/>
    <w:pPr>
      <w:numPr>
        <w:ilvl w:val="3"/>
      </w:numPr>
      <w:outlineLvl w:val="3"/>
    </w:pPr>
    <w:rPr>
      <w:bCs/>
      <w:sz w:val="24"/>
    </w:rPr>
  </w:style>
  <w:style w:type="paragraph" w:styleId="Nadpis5">
    <w:name w:val="heading 5"/>
    <w:basedOn w:val="Nadpis4"/>
    <w:next w:val="Body"/>
    <w:qFormat/>
    <w:rsid w:val="00B85B80"/>
    <w:pPr>
      <w:numPr>
        <w:ilvl w:val="4"/>
        <w:numId w:val="3"/>
      </w:numPr>
      <w:tabs>
        <w:tab w:val="num" w:pos="1560"/>
      </w:tabs>
      <w:ind w:left="1560" w:hanging="1276"/>
      <w:outlineLvl w:val="4"/>
    </w:pPr>
    <w:rPr>
      <w:bCs w:val="0"/>
      <w:i/>
      <w:iCs/>
      <w:sz w:val="22"/>
      <w:szCs w:val="26"/>
    </w:rPr>
  </w:style>
  <w:style w:type="paragraph" w:styleId="Nadpis6">
    <w:name w:val="heading 6"/>
    <w:basedOn w:val="Normlny"/>
    <w:next w:val="Normlny"/>
    <w:qFormat/>
    <w:rsid w:val="00B85B80"/>
    <w:pPr>
      <w:spacing w:before="26" w:after="26"/>
      <w:outlineLvl w:val="5"/>
    </w:pPr>
    <w:rPr>
      <w:rFonts w:ascii="CG Times (W1)" w:hAnsi="CG Times (W1)"/>
      <w:sz w:val="20"/>
      <w:szCs w:val="20"/>
      <w:u w:val="single"/>
      <w:lang w:val="en-US" w:eastAsia="en-US"/>
    </w:rPr>
  </w:style>
  <w:style w:type="paragraph" w:styleId="Nadpis7">
    <w:name w:val="heading 7"/>
    <w:basedOn w:val="Normlny"/>
    <w:next w:val="Normlny"/>
    <w:qFormat/>
    <w:rsid w:val="00B85B80"/>
    <w:pPr>
      <w:spacing w:before="26" w:after="26"/>
      <w:outlineLvl w:val="6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8">
    <w:name w:val="heading 8"/>
    <w:basedOn w:val="Normlny"/>
    <w:next w:val="Normlny"/>
    <w:qFormat/>
    <w:rsid w:val="00B85B80"/>
    <w:pPr>
      <w:spacing w:before="26" w:after="26"/>
      <w:outlineLvl w:val="7"/>
    </w:pPr>
    <w:rPr>
      <w:rFonts w:ascii="CG Times (W1)" w:hAnsi="CG Times (W1)"/>
      <w:i/>
      <w:sz w:val="20"/>
      <w:szCs w:val="20"/>
      <w:lang w:val="en-US" w:eastAsia="en-US"/>
    </w:rPr>
  </w:style>
  <w:style w:type="paragraph" w:styleId="Nadpis9">
    <w:name w:val="heading 9"/>
    <w:basedOn w:val="Normlny"/>
    <w:next w:val="Normlny"/>
    <w:qFormat/>
    <w:rsid w:val="00B85B80"/>
    <w:pPr>
      <w:spacing w:before="26" w:after="26"/>
      <w:outlineLvl w:val="8"/>
    </w:pPr>
    <w:rPr>
      <w:rFonts w:ascii="CG Times (W1)" w:hAnsi="CG Times (W1)"/>
      <w:i/>
      <w:sz w:val="20"/>
      <w:szCs w:val="20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paragraph" w:styleId="Pta">
    <w:name w:val="footer"/>
    <w:basedOn w:val="Normlny"/>
    <w:link w:val="PtaChar"/>
    <w:rsid w:val="00B85B80"/>
    <w:pPr>
      <w:tabs>
        <w:tab w:val="center" w:pos="4536"/>
        <w:tab w:val="right" w:pos="9072"/>
      </w:tabs>
    </w:pPr>
    <w:rPr>
      <w:rFonts w:ascii="Arial" w:hAnsi="Arial"/>
      <w:szCs w:val="20"/>
      <w:lang w:eastAsia="en-US"/>
    </w:rPr>
  </w:style>
  <w:style w:type="character" w:styleId="slostrany">
    <w:name w:val="page number"/>
    <w:basedOn w:val="Predvolenpsmoodseku"/>
    <w:rsid w:val="00B85B80"/>
  </w:style>
  <w:style w:type="paragraph" w:styleId="Zkladntext2">
    <w:name w:val="Body Text 2"/>
    <w:basedOn w:val="Normlny"/>
    <w:rsid w:val="00B85B80"/>
    <w:pPr>
      <w:framePr w:w="1731" w:h="566" w:hSpace="141" w:wrap="around" w:vAnchor="page" w:hAnchor="page" w:x="7631" w:y="1009"/>
      <w:spacing w:before="26" w:after="26"/>
    </w:pPr>
    <w:rPr>
      <w:rFonts w:ascii="Arial" w:hAnsi="Arial"/>
      <w:b/>
      <w:szCs w:val="20"/>
      <w:lang w:eastAsia="zh-CN"/>
    </w:rPr>
  </w:style>
  <w:style w:type="character" w:styleId="Hypertextovprepojenie">
    <w:name w:val="Hyperlink"/>
    <w:basedOn w:val="Predvolenpsmoodseku"/>
    <w:rsid w:val="00B85B80"/>
    <w:rPr>
      <w:color w:val="0000FF"/>
      <w:u w:val="single"/>
    </w:rPr>
  </w:style>
  <w:style w:type="paragraph" w:customStyle="1" w:styleId="Body">
    <w:name w:val="Body"/>
    <w:basedOn w:val="Normlny"/>
    <w:rsid w:val="00B85B80"/>
    <w:pPr>
      <w:spacing w:after="120"/>
      <w:ind w:left="851"/>
      <w:jc w:val="both"/>
    </w:pPr>
    <w:rPr>
      <w:rFonts w:ascii="Arial" w:hAnsi="Arial"/>
      <w:szCs w:val="20"/>
      <w:lang w:eastAsia="en-US"/>
    </w:rPr>
  </w:style>
  <w:style w:type="paragraph" w:customStyle="1" w:styleId="BodyBulet1">
    <w:name w:val="BodyBulet1"/>
    <w:basedOn w:val="Body"/>
    <w:rsid w:val="00B85B80"/>
    <w:pPr>
      <w:numPr>
        <w:numId w:val="1"/>
      </w:numPr>
      <w:tabs>
        <w:tab w:val="clear" w:pos="1571"/>
        <w:tab w:val="num" w:pos="1276"/>
      </w:tabs>
      <w:ind w:left="1276" w:hanging="425"/>
    </w:pPr>
  </w:style>
  <w:style w:type="paragraph" w:styleId="Obsah1">
    <w:name w:val="toc 1"/>
    <w:basedOn w:val="Normlny"/>
    <w:next w:val="Normlny"/>
    <w:uiPriority w:val="39"/>
    <w:rsid w:val="00B85B80"/>
    <w:pPr>
      <w:tabs>
        <w:tab w:val="left" w:pos="480"/>
        <w:tab w:val="right" w:leader="dot" w:pos="9639"/>
      </w:tabs>
      <w:spacing w:before="120" w:after="120"/>
    </w:pPr>
    <w:rPr>
      <w:rFonts w:ascii="Arial" w:hAnsi="Arial"/>
      <w:b/>
      <w:bCs/>
      <w:caps/>
      <w:sz w:val="32"/>
      <w:lang w:eastAsia="zh-CN"/>
    </w:rPr>
  </w:style>
  <w:style w:type="paragraph" w:customStyle="1" w:styleId="texttelo">
    <w:name w:val="text telo"/>
    <w:basedOn w:val="Normlny"/>
    <w:rsid w:val="00B85B80"/>
    <w:pPr>
      <w:ind w:left="709"/>
      <w:jc w:val="both"/>
    </w:pPr>
    <w:rPr>
      <w:rFonts w:ascii="Arial" w:hAnsi="Arial"/>
      <w:szCs w:val="20"/>
      <w:lang w:eastAsia="zh-CN"/>
    </w:rPr>
  </w:style>
  <w:style w:type="paragraph" w:styleId="Obsah2">
    <w:name w:val="toc 2"/>
    <w:basedOn w:val="Normlny"/>
    <w:next w:val="Normlny"/>
    <w:autoRedefine/>
    <w:uiPriority w:val="39"/>
    <w:rsid w:val="00A012BB"/>
    <w:pPr>
      <w:tabs>
        <w:tab w:val="left" w:pos="960"/>
        <w:tab w:val="right" w:leader="dot" w:pos="9627"/>
      </w:tabs>
      <w:ind w:left="240"/>
    </w:pPr>
    <w:rPr>
      <w:rFonts w:ascii="Arial" w:hAnsi="Arial" w:cs="Arial"/>
      <w:noProof/>
      <w:szCs w:val="20"/>
      <w:lang w:eastAsia="en-US"/>
    </w:rPr>
  </w:style>
  <w:style w:type="paragraph" w:styleId="Obsah3">
    <w:name w:val="toc 3"/>
    <w:basedOn w:val="Normlny"/>
    <w:next w:val="Normlny"/>
    <w:autoRedefine/>
    <w:uiPriority w:val="39"/>
    <w:rsid w:val="00B85B80"/>
    <w:pPr>
      <w:ind w:left="480"/>
    </w:pPr>
    <w:rPr>
      <w:rFonts w:ascii="Arial" w:hAnsi="Arial"/>
      <w:szCs w:val="20"/>
      <w:lang w:eastAsia="en-US"/>
    </w:rPr>
  </w:style>
  <w:style w:type="paragraph" w:styleId="Obsah4">
    <w:name w:val="toc 4"/>
    <w:basedOn w:val="Normlny"/>
    <w:next w:val="Normlny"/>
    <w:autoRedefine/>
    <w:semiHidden/>
    <w:rsid w:val="00B85B80"/>
    <w:pPr>
      <w:ind w:left="720"/>
    </w:pPr>
  </w:style>
  <w:style w:type="paragraph" w:styleId="Obsah5">
    <w:name w:val="toc 5"/>
    <w:basedOn w:val="Normlny"/>
    <w:next w:val="Normlny"/>
    <w:autoRedefine/>
    <w:semiHidden/>
    <w:rsid w:val="00B85B80"/>
    <w:pPr>
      <w:ind w:left="960"/>
    </w:pPr>
  </w:style>
  <w:style w:type="paragraph" w:styleId="Obsah6">
    <w:name w:val="toc 6"/>
    <w:basedOn w:val="Normlny"/>
    <w:next w:val="Normlny"/>
    <w:autoRedefine/>
    <w:semiHidden/>
    <w:rsid w:val="00B85B80"/>
    <w:pPr>
      <w:ind w:left="1200"/>
    </w:pPr>
  </w:style>
  <w:style w:type="paragraph" w:styleId="Obsah7">
    <w:name w:val="toc 7"/>
    <w:basedOn w:val="Normlny"/>
    <w:next w:val="Normlny"/>
    <w:autoRedefine/>
    <w:semiHidden/>
    <w:rsid w:val="00B85B80"/>
    <w:pPr>
      <w:ind w:left="1440"/>
    </w:pPr>
  </w:style>
  <w:style w:type="paragraph" w:styleId="Obsah8">
    <w:name w:val="toc 8"/>
    <w:basedOn w:val="Normlny"/>
    <w:next w:val="Normlny"/>
    <w:autoRedefine/>
    <w:semiHidden/>
    <w:rsid w:val="00B85B80"/>
    <w:pPr>
      <w:ind w:left="1680"/>
    </w:pPr>
  </w:style>
  <w:style w:type="paragraph" w:styleId="Obsah9">
    <w:name w:val="toc 9"/>
    <w:basedOn w:val="Normlny"/>
    <w:next w:val="Normlny"/>
    <w:autoRedefine/>
    <w:semiHidden/>
    <w:rsid w:val="00B85B80"/>
    <w:pPr>
      <w:ind w:left="1920"/>
    </w:pPr>
  </w:style>
  <w:style w:type="character" w:styleId="PouitHypertextovPrepojenie">
    <w:name w:val="FollowedHyperlink"/>
    <w:basedOn w:val="Predvolenpsmoodseku"/>
    <w:rsid w:val="00B85B80"/>
    <w:rPr>
      <w:color w:val="800080"/>
      <w:u w:val="single"/>
    </w:rPr>
  </w:style>
  <w:style w:type="paragraph" w:styleId="Normlnysozarkami">
    <w:name w:val="Normal Indent"/>
    <w:basedOn w:val="Normlny"/>
    <w:rsid w:val="00B85B80"/>
    <w:pPr>
      <w:spacing w:before="60" w:after="60"/>
      <w:ind w:left="1069" w:hanging="360"/>
    </w:pPr>
    <w:rPr>
      <w:rFonts w:ascii="Arial" w:hAnsi="Arial"/>
      <w:sz w:val="22"/>
      <w:szCs w:val="20"/>
      <w:lang w:val="en-US" w:eastAsia="en-US"/>
    </w:rPr>
  </w:style>
  <w:style w:type="paragraph" w:styleId="slovanzoznam2">
    <w:name w:val="List Number 2"/>
    <w:basedOn w:val="Normlny"/>
    <w:rsid w:val="00B85B80"/>
    <w:rPr>
      <w:rFonts w:ascii="Arial" w:hAnsi="Arial"/>
      <w:szCs w:val="20"/>
      <w:lang w:eastAsia="en-US"/>
    </w:rPr>
  </w:style>
  <w:style w:type="paragraph" w:styleId="slovanzoznam4">
    <w:name w:val="List Number 4"/>
    <w:basedOn w:val="Normlny"/>
    <w:rsid w:val="00B85B80"/>
    <w:rPr>
      <w:rFonts w:ascii="Arial" w:hAnsi="Arial"/>
      <w:szCs w:val="20"/>
      <w:lang w:eastAsia="en-US"/>
    </w:rPr>
  </w:style>
  <w:style w:type="paragraph" w:styleId="slovanzoznam3">
    <w:name w:val="List Number 3"/>
    <w:basedOn w:val="Normlny"/>
    <w:rsid w:val="00B85B80"/>
    <w:pPr>
      <w:numPr>
        <w:numId w:val="4"/>
      </w:numPr>
    </w:pPr>
    <w:rPr>
      <w:rFonts w:ascii="Arial" w:hAnsi="Arial"/>
      <w:szCs w:val="20"/>
      <w:lang w:eastAsia="en-US"/>
    </w:rPr>
  </w:style>
  <w:style w:type="table" w:styleId="Mriekatabuky">
    <w:name w:val="Table Grid"/>
    <w:basedOn w:val="Normlnatabuka"/>
    <w:uiPriority w:val="39"/>
    <w:rsid w:val="00FD0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semiHidden/>
    <w:rsid w:val="000678CC"/>
    <w:rPr>
      <w:rFonts w:ascii="Tahoma" w:hAnsi="Tahoma" w:cs="Tahoma"/>
      <w:sz w:val="16"/>
      <w:szCs w:val="16"/>
    </w:rPr>
  </w:style>
  <w:style w:type="paragraph" w:customStyle="1" w:styleId="Import8">
    <w:name w:val="Import 8"/>
    <w:next w:val="Normlny"/>
    <w:rsid w:val="00D23549"/>
    <w:rPr>
      <w:b/>
      <w:sz w:val="24"/>
      <w:lang w:val="cs-CZ" w:eastAsia="sk-SK"/>
    </w:rPr>
  </w:style>
  <w:style w:type="paragraph" w:customStyle="1" w:styleId="Import2">
    <w:name w:val="Import 2"/>
    <w:next w:val="Normlny"/>
    <w:rsid w:val="00D23549"/>
    <w:rPr>
      <w:sz w:val="24"/>
      <w:lang w:val="cs-CZ" w:eastAsia="cs-CZ"/>
    </w:rPr>
  </w:style>
  <w:style w:type="paragraph" w:styleId="Zkladntext">
    <w:name w:val="Body Text"/>
    <w:basedOn w:val="Normlny"/>
    <w:uiPriority w:val="1"/>
    <w:qFormat/>
    <w:rsid w:val="00D61314"/>
    <w:rPr>
      <w:szCs w:val="20"/>
      <w:lang w:eastAsia="cs-CZ"/>
    </w:rPr>
  </w:style>
  <w:style w:type="paragraph" w:styleId="Zarkazkladnhotextu2">
    <w:name w:val="Body Text Indent 2"/>
    <w:basedOn w:val="Normlny"/>
    <w:rsid w:val="007455CA"/>
    <w:pPr>
      <w:spacing w:after="120" w:line="480" w:lineRule="auto"/>
      <w:ind w:left="283"/>
    </w:pPr>
    <w:rPr>
      <w:rFonts w:ascii="Arial" w:hAnsi="Arial"/>
      <w:szCs w:val="20"/>
      <w:lang w:eastAsia="en-US"/>
    </w:rPr>
  </w:style>
  <w:style w:type="paragraph" w:styleId="Zkladntext3">
    <w:name w:val="Body Text 3"/>
    <w:basedOn w:val="Normlny"/>
    <w:rsid w:val="007455CA"/>
    <w:pPr>
      <w:spacing w:after="120"/>
    </w:pPr>
    <w:rPr>
      <w:rFonts w:ascii="Arial" w:hAnsi="Arial"/>
      <w:sz w:val="16"/>
      <w:szCs w:val="16"/>
      <w:lang w:eastAsia="en-US"/>
    </w:rPr>
  </w:style>
  <w:style w:type="paragraph" w:customStyle="1" w:styleId="scfbrieftext">
    <w:name w:val="scfbrieftext"/>
    <w:basedOn w:val="Normlny"/>
    <w:rsid w:val="000B2301"/>
    <w:rPr>
      <w:rFonts w:ascii="Arial" w:hAnsi="Arial"/>
      <w:sz w:val="20"/>
      <w:szCs w:val="20"/>
      <w:lang w:val="de-DE" w:eastAsia="de-DE"/>
    </w:rPr>
  </w:style>
  <w:style w:type="paragraph" w:customStyle="1" w:styleId="WW-Zkladntext2">
    <w:name w:val="WW-Základný text 2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customStyle="1" w:styleId="BodyText21">
    <w:name w:val="Body Text 21"/>
    <w:basedOn w:val="Normlny"/>
    <w:rsid w:val="00DA0484"/>
    <w:pPr>
      <w:suppressAutoHyphens/>
      <w:spacing w:before="120" w:line="240" w:lineRule="atLeast"/>
    </w:pPr>
    <w:rPr>
      <w:szCs w:val="20"/>
      <w:lang w:eastAsia="ar-SA"/>
    </w:rPr>
  </w:style>
  <w:style w:type="paragraph" w:styleId="Normlnywebov">
    <w:name w:val="Normal (Web)"/>
    <w:basedOn w:val="Normlny"/>
    <w:uiPriority w:val="99"/>
    <w:rsid w:val="00F963FC"/>
    <w:pPr>
      <w:spacing w:before="100" w:beforeAutospacing="1" w:after="100" w:afterAutospacing="1"/>
    </w:pPr>
    <w:rPr>
      <w:color w:val="000000"/>
      <w:lang w:val="cs-CZ" w:eastAsia="cs-CZ"/>
    </w:rPr>
  </w:style>
  <w:style w:type="paragraph" w:styleId="Oznaitext">
    <w:name w:val="Block Text"/>
    <w:basedOn w:val="Normlny"/>
    <w:rsid w:val="00F963FC"/>
    <w:pPr>
      <w:overflowPunct w:val="0"/>
      <w:autoSpaceDE w:val="0"/>
      <w:autoSpaceDN w:val="0"/>
      <w:adjustRightInd w:val="0"/>
      <w:spacing w:line="360" w:lineRule="auto"/>
      <w:ind w:left="142" w:right="142" w:firstLine="425"/>
      <w:jc w:val="both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Felstext">
    <w:name w:val="Fels text"/>
    <w:basedOn w:val="Normlny"/>
    <w:rsid w:val="008A374C"/>
    <w:pPr>
      <w:overflowPunct w:val="0"/>
      <w:autoSpaceDE w:val="0"/>
      <w:autoSpaceDN w:val="0"/>
      <w:adjustRightInd w:val="0"/>
      <w:spacing w:line="360" w:lineRule="auto"/>
      <w:ind w:left="142" w:right="142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BlockText1">
    <w:name w:val="Block Text1"/>
    <w:basedOn w:val="Normlny"/>
    <w:rsid w:val="004C6F91"/>
    <w:pPr>
      <w:overflowPunct w:val="0"/>
      <w:autoSpaceDE w:val="0"/>
      <w:autoSpaceDN w:val="0"/>
      <w:adjustRightInd w:val="0"/>
      <w:ind w:left="142" w:right="141" w:firstLine="425"/>
      <w:textAlignment w:val="baseline"/>
    </w:pPr>
    <w:rPr>
      <w:rFonts w:ascii="Arial" w:hAnsi="Arial"/>
      <w:sz w:val="22"/>
      <w:szCs w:val="20"/>
      <w:lang w:eastAsia="cs-CZ"/>
    </w:rPr>
  </w:style>
  <w:style w:type="paragraph" w:customStyle="1" w:styleId="Normlny1">
    <w:name w:val="Normálny1"/>
    <w:rsid w:val="004C6F91"/>
    <w:pPr>
      <w:widowControl w:val="0"/>
      <w:overflowPunct w:val="0"/>
      <w:autoSpaceDE w:val="0"/>
      <w:autoSpaceDN w:val="0"/>
      <w:adjustRightInd w:val="0"/>
      <w:textAlignment w:val="baseline"/>
    </w:pPr>
    <w:rPr>
      <w:lang w:val="cs-CZ" w:eastAsia="cs-CZ"/>
    </w:rPr>
  </w:style>
  <w:style w:type="paragraph" w:styleId="Zarkazkladnhotextu">
    <w:name w:val="Body Text Indent"/>
    <w:basedOn w:val="Normlny"/>
    <w:rsid w:val="00C07A88"/>
    <w:pPr>
      <w:spacing w:after="120"/>
      <w:ind w:left="283"/>
    </w:pPr>
    <w:rPr>
      <w:rFonts w:ascii="Arial" w:hAnsi="Arial"/>
      <w:szCs w:val="20"/>
      <w:lang w:eastAsia="en-US"/>
    </w:rPr>
  </w:style>
  <w:style w:type="paragraph" w:styleId="Odsekzoznamu">
    <w:name w:val="List Paragraph"/>
    <w:basedOn w:val="Normlny"/>
    <w:uiPriority w:val="1"/>
    <w:qFormat/>
    <w:rsid w:val="006759A5"/>
    <w:pPr>
      <w:ind w:left="720"/>
      <w:contextualSpacing/>
    </w:pPr>
    <w:rPr>
      <w:rFonts w:ascii="Arial" w:hAnsi="Arial"/>
      <w:szCs w:val="20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C32873"/>
    <w:rPr>
      <w:rFonts w:ascii="Calibri" w:eastAsia="Calibri" w:hAnsi="Calibri" w:cs="Consolas"/>
      <w:sz w:val="22"/>
      <w:szCs w:val="21"/>
      <w:lang w:eastAsia="en-US"/>
    </w:rPr>
  </w:style>
  <w:style w:type="character" w:customStyle="1" w:styleId="ObyajntextChar">
    <w:name w:val="Obyčajný text Char"/>
    <w:basedOn w:val="Predvolenpsmoodseku"/>
    <w:link w:val="Obyajntext"/>
    <w:uiPriority w:val="99"/>
    <w:rsid w:val="00C32873"/>
    <w:rPr>
      <w:rFonts w:ascii="Calibri" w:eastAsia="Calibri" w:hAnsi="Calibri" w:cs="Consolas"/>
      <w:sz w:val="22"/>
      <w:szCs w:val="21"/>
      <w:lang w:val="sk-SK"/>
    </w:rPr>
  </w:style>
  <w:style w:type="character" w:customStyle="1" w:styleId="Nadpis1Char">
    <w:name w:val="Nadpis 1 Char"/>
    <w:basedOn w:val="Predvolenpsmoodseku"/>
    <w:link w:val="Nadpis1"/>
    <w:rsid w:val="00C979DC"/>
    <w:rPr>
      <w:rFonts w:ascii="Arial" w:hAnsi="Arial"/>
      <w:b/>
      <w:color w:val="000000"/>
      <w:sz w:val="36"/>
      <w:lang w:val="sk-SK"/>
    </w:rPr>
  </w:style>
  <w:style w:type="character" w:customStyle="1" w:styleId="HlavikaChar">
    <w:name w:val="Hlavička Char"/>
    <w:basedOn w:val="Predvolenpsmoodseku"/>
    <w:link w:val="Hlavika"/>
    <w:uiPriority w:val="99"/>
    <w:rsid w:val="000D7144"/>
    <w:rPr>
      <w:rFonts w:ascii="Arial" w:hAnsi="Arial"/>
      <w:sz w:val="24"/>
      <w:lang w:val="sk-SK"/>
    </w:rPr>
  </w:style>
  <w:style w:type="character" w:customStyle="1" w:styleId="PtaChar">
    <w:name w:val="Päta Char"/>
    <w:basedOn w:val="Predvolenpsmoodseku"/>
    <w:link w:val="Pta"/>
    <w:rsid w:val="000D7144"/>
    <w:rPr>
      <w:rFonts w:ascii="Arial" w:hAnsi="Arial"/>
      <w:sz w:val="24"/>
      <w:lang w:val="sk-SK"/>
    </w:rPr>
  </w:style>
  <w:style w:type="paragraph" w:customStyle="1" w:styleId="Default">
    <w:name w:val="Default"/>
    <w:rsid w:val="000D7144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sk-SK"/>
    </w:rPr>
  </w:style>
  <w:style w:type="character" w:customStyle="1" w:styleId="apple-converted-space">
    <w:name w:val="apple-converted-space"/>
    <w:basedOn w:val="Predvolenpsmoodseku"/>
    <w:rsid w:val="00A0280B"/>
  </w:style>
  <w:style w:type="character" w:customStyle="1" w:styleId="searchhighlight">
    <w:name w:val="searchhighlight"/>
    <w:basedOn w:val="Predvolenpsmoodseku"/>
    <w:rsid w:val="00A0280B"/>
  </w:style>
  <w:style w:type="character" w:styleId="Nevyrieenzmienka">
    <w:name w:val="Unresolved Mention"/>
    <w:basedOn w:val="Predvolenpsmoodseku"/>
    <w:uiPriority w:val="99"/>
    <w:semiHidden/>
    <w:unhideWhenUsed/>
    <w:rsid w:val="007B3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olarIS\Sablony+\Ponuka%20-%20SV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608a3e-d165-46a6-a9e8-7587a575085f" xsi:nil="true"/>
    <lcf76f155ced4ddcb4097134ff3c332f xmlns="c5c0e9e9-ea95-46d4-bbba-0bdce288295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6" ma:contentTypeDescription="Umožňuje vytvoriť nový dokument." ma:contentTypeScope="" ma:versionID="4fd9b71612ea0abe74be4255b6bc5d36">
  <xsd:schema xmlns:xsd="http://www.w3.org/2001/XMLSchema" xmlns:xs="http://www.w3.org/2001/XMLSchema" xmlns:p="http://schemas.microsoft.com/office/2006/metadata/properties" xmlns:ns2="c5c0e9e9-ea95-46d4-bbba-0bdce2882950" xmlns:ns3="2c608a3e-d165-46a6-a9e8-7587a575085f" targetNamespace="http://schemas.microsoft.com/office/2006/metadata/properties" ma:root="true" ma:fieldsID="15468312ce1acbf7204f49f15107177d" ns2:_="" ns3:_="">
    <xsd:import namespace="c5c0e9e9-ea95-46d4-bbba-0bdce2882950"/>
    <xsd:import namespace="2c608a3e-d165-46a6-a9e8-7587a5750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Značky obrázka" ma:readOnly="false" ma:fieldId="{5cf76f15-5ced-4ddc-b409-7134ff3c332f}" ma:taxonomyMulti="true" ma:sspId="e2ab52ad-5145-4728-8780-cd8cabeff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08a3e-d165-46a6-a9e8-7587a575085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aca1ec1-fb1e-4189-a790-4f33c1872853}" ma:internalName="TaxCatchAll" ma:showField="CatchAllData" ma:web="2c608a3e-d165-46a6-a9e8-7587a5750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631987-07AA-41CE-8AD1-D263FCCF939F}">
  <ds:schemaRefs>
    <ds:schemaRef ds:uri="http://schemas.microsoft.com/office/2006/metadata/properties"/>
    <ds:schemaRef ds:uri="http://schemas.microsoft.com/office/infopath/2007/PartnerControls"/>
    <ds:schemaRef ds:uri="2c608a3e-d165-46a6-a9e8-7587a575085f"/>
    <ds:schemaRef ds:uri="c5c0e9e9-ea95-46d4-bbba-0bdce2882950"/>
  </ds:schemaRefs>
</ds:datastoreItem>
</file>

<file path=customXml/itemProps2.xml><?xml version="1.0" encoding="utf-8"?>
<ds:datastoreItem xmlns:ds="http://schemas.openxmlformats.org/officeDocument/2006/customXml" ds:itemID="{EE328504-4D79-4080-90C9-6178A34A04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04C061-D141-426F-B409-5DF925E5A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2c608a3e-d165-46a6-a9e8-7587a57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E47174-595A-4B98-A380-5C82E33CE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Ponuka - SVK</Template>
  <TotalTime>150</TotalTime>
  <Pages>3</Pages>
  <Words>361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PRICE QUOTATION</vt:lpstr>
      <vt:lpstr>PRICE QUOTATION</vt:lpstr>
    </vt:vector>
  </TitlesOfParts>
  <Company>Siemens AG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QUOTATION</dc:title>
  <dc:creator>Energovision</dc:creator>
  <cp:keywords>Energovision</cp:keywords>
  <cp:lastModifiedBy>Dominika Lengová</cp:lastModifiedBy>
  <cp:revision>152</cp:revision>
  <cp:lastPrinted>2022-07-06T08:18:00Z</cp:lastPrinted>
  <dcterms:created xsi:type="dcterms:W3CDTF">2022-04-26T08:41:00Z</dcterms:created>
  <dcterms:modified xsi:type="dcterms:W3CDTF">2024-01-18T10:53:00Z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0x010100846434556425364392FE2F5420AAA35C</vt:lpwstr>
  </property>
  <property fmtid="{D5CDD505-2E9C-101B-9397-08002B2CF9AE}" pid="3" name="MediaServiceImageTags">
    <vt:lpwstr/>
  </property>
</Properties>
</file>