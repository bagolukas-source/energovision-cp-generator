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BA7E" w14:textId="52AB192F" w:rsidR="00CE4F93" w:rsidRPr="00EF0828" w:rsidRDefault="00F914D2" w:rsidP="00B51D3A">
      <w:pPr>
        <w:pStyle w:val="Zkladntext"/>
        <w:ind w:left="682" w:right="848"/>
        <w:jc w:val="center"/>
        <w:rPr>
          <w:rFonts w:ascii="Calibri Light" w:hAnsi="Calibri Light" w:cs="Calibri Light"/>
          <w:b/>
          <w:bCs/>
          <w:sz w:val="21"/>
          <w:szCs w:val="21"/>
        </w:rPr>
      </w:pPr>
      <w:r w:rsidRPr="00EF0828">
        <w:rPr>
          <w:rFonts w:ascii="Calibri Light" w:hAnsi="Calibri Light" w:cs="Calibri Light"/>
          <w:b/>
          <w:bCs/>
          <w:sz w:val="21"/>
          <w:szCs w:val="21"/>
        </w:rPr>
        <w:t>SPLNOMOCNENIE</w:t>
      </w:r>
    </w:p>
    <w:p w14:paraId="12412518" w14:textId="51FB30C0" w:rsidR="005F2D11" w:rsidRPr="00EF0828" w:rsidRDefault="00F52BC6" w:rsidP="00143851">
      <w:pPr>
        <w:spacing w:after="60"/>
        <w:ind w:right="706"/>
        <w:rPr>
          <w:rFonts w:asciiTheme="minorHAnsi" w:hAnsiTheme="minorHAnsi" w:cstheme="minorHAnsi"/>
          <w:b/>
          <w:bCs/>
          <w:i/>
          <w:sz w:val="21"/>
          <w:szCs w:val="21"/>
        </w:rPr>
      </w:pPr>
      <w:r w:rsidRPr="00EF0828">
        <w:rPr>
          <w:rFonts w:asciiTheme="minorHAnsi" w:hAnsiTheme="minorHAnsi" w:cstheme="minorHAnsi"/>
          <w:b/>
          <w:bCs/>
          <w:i/>
          <w:sz w:val="21"/>
          <w:szCs w:val="21"/>
        </w:rPr>
        <w:t>Splnomocniteľ</w:t>
      </w:r>
      <w:r w:rsidR="005F2D11" w:rsidRPr="00EF0828">
        <w:rPr>
          <w:rFonts w:asciiTheme="minorHAnsi" w:hAnsiTheme="minorHAnsi" w:cstheme="minorHAnsi"/>
          <w:b/>
          <w:bCs/>
          <w:i/>
          <w:sz w:val="21"/>
          <w:szCs w:val="21"/>
        </w:rPr>
        <w:t>:</w:t>
      </w:r>
    </w:p>
    <w:tbl>
      <w:tblPr>
        <w:tblStyle w:val="Mriekatabu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797"/>
      </w:tblGrid>
      <w:tr w:rsidR="003F7628" w:rsidRPr="00EF0828" w14:paraId="493A6B7E" w14:textId="0F8FE9E7" w:rsidTr="003F7628">
        <w:tc>
          <w:tcPr>
            <w:tcW w:w="2830" w:type="dxa"/>
            <w:vAlign w:val="center"/>
          </w:tcPr>
          <w:p w14:paraId="41D95263" w14:textId="14195ADB" w:rsidR="003F7628" w:rsidRPr="00EF0828" w:rsidRDefault="003F7628" w:rsidP="003F7628">
            <w:pPr>
              <w:spacing w:line="360" w:lineRule="auto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iCs/>
                <w:sz w:val="21"/>
                <w:szCs w:val="21"/>
              </w:rPr>
              <w:t>Meno a priezvisko</w:t>
            </w:r>
          </w:p>
        </w:tc>
        <w:tc>
          <w:tcPr>
            <w:tcW w:w="6797" w:type="dxa"/>
            <w:vAlign w:val="center"/>
          </w:tcPr>
          <w:p w14:paraId="1F0D0921" w14:textId="5BC4949B" w:rsidR="003F7628" w:rsidRPr="00EF0828" w:rsidRDefault="003F7628" w:rsidP="003F7628">
            <w:pPr>
              <w:spacing w:line="360" w:lineRule="auto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iCs/>
                <w:sz w:val="21"/>
                <w:szCs w:val="21"/>
              </w:rPr>
            </w:r>
          </w:p>
        </w:tc>
      </w:tr>
      <w:tr w:rsidR="003F7628" w:rsidRPr="00EF0828" w14:paraId="20D44480" w14:textId="5223F208" w:rsidTr="003F7628">
        <w:tc>
          <w:tcPr>
            <w:tcW w:w="2830" w:type="dxa"/>
            <w:vAlign w:val="center"/>
          </w:tcPr>
          <w:p w14:paraId="613A9E35" w14:textId="2BBF3D41" w:rsidR="003F7628" w:rsidRPr="00EF0828" w:rsidRDefault="003F7628" w:rsidP="003F7628">
            <w:pPr>
              <w:spacing w:line="360" w:lineRule="auto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iCs/>
                <w:sz w:val="21"/>
                <w:szCs w:val="21"/>
              </w:rPr>
              <w:t>Číslo OP</w:t>
            </w:r>
          </w:p>
        </w:tc>
        <w:tc>
          <w:tcPr>
            <w:tcW w:w="6797" w:type="dxa"/>
            <w:vAlign w:val="center"/>
          </w:tcPr>
          <w:p w14:paraId="4808FBD7" w14:textId="1CCE56AB" w:rsidR="003F7628" w:rsidRPr="00EF0828" w:rsidRDefault="003F7628" w:rsidP="003F7628">
            <w:pPr>
              <w:spacing w:line="360" w:lineRule="auto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iCs/>
                <w:sz w:val="21"/>
                <w:szCs w:val="21"/>
              </w:rPr>
            </w:r>
          </w:p>
        </w:tc>
      </w:tr>
      <w:tr w:rsidR="003F7628" w:rsidRPr="00EF0828" w14:paraId="6ED2F266" w14:textId="1BB24644" w:rsidTr="003F7628">
        <w:tc>
          <w:tcPr>
            <w:tcW w:w="2830" w:type="dxa"/>
            <w:vAlign w:val="center"/>
          </w:tcPr>
          <w:p w14:paraId="0A54B5E6" w14:textId="629DBB35" w:rsidR="003F7628" w:rsidRPr="00EF0828" w:rsidRDefault="003F7628" w:rsidP="003F7628">
            <w:pPr>
              <w:spacing w:line="360" w:lineRule="auto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iCs/>
                <w:sz w:val="21"/>
                <w:szCs w:val="21"/>
              </w:rPr>
              <w:t>Dátum narodenia</w:t>
            </w:r>
          </w:p>
        </w:tc>
        <w:tc>
          <w:tcPr>
            <w:tcW w:w="6797" w:type="dxa"/>
            <w:vAlign w:val="center"/>
          </w:tcPr>
          <w:p w14:paraId="213E6C68" w14:textId="50C244F8" w:rsidR="003F7628" w:rsidRPr="00EF0828" w:rsidRDefault="003F7628" w:rsidP="003F7628">
            <w:pPr>
              <w:spacing w:line="360" w:lineRule="auto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iCs/>
                <w:sz w:val="21"/>
                <w:szCs w:val="21"/>
              </w:rPr>
            </w:r>
          </w:p>
        </w:tc>
      </w:tr>
      <w:tr w:rsidR="003F7628" w:rsidRPr="00EF0828" w14:paraId="710AEFEF" w14:textId="72D1931E" w:rsidTr="003F7628">
        <w:tc>
          <w:tcPr>
            <w:tcW w:w="2830" w:type="dxa"/>
            <w:vAlign w:val="center"/>
          </w:tcPr>
          <w:p w14:paraId="2DAA1596" w14:textId="5823BCDD" w:rsidR="003F7628" w:rsidRPr="00EF0828" w:rsidRDefault="003F7628" w:rsidP="003F7628">
            <w:pPr>
              <w:spacing w:line="360" w:lineRule="auto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iCs/>
                <w:sz w:val="21"/>
                <w:szCs w:val="21"/>
              </w:rPr>
              <w:t>Bydlisko</w:t>
            </w:r>
          </w:p>
        </w:tc>
        <w:tc>
          <w:tcPr>
            <w:tcW w:w="6797" w:type="dxa"/>
            <w:vAlign w:val="center"/>
          </w:tcPr>
          <w:p w14:paraId="6D05CEB8" w14:textId="4C097F32" w:rsidR="003F7628" w:rsidRPr="00EF0828" w:rsidRDefault="003F7628" w:rsidP="003F7628">
            <w:pPr>
              <w:spacing w:line="360" w:lineRule="auto"/>
              <w:rPr>
                <w:rFonts w:asciiTheme="minorHAnsi" w:hAnsiTheme="minorHAnsi" w:cstheme="minorHAnsi"/>
                <w:iCs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iCs/>
                <w:sz w:val="21"/>
                <w:szCs w:val="21"/>
              </w:rPr>
            </w:r>
          </w:p>
        </w:tc>
      </w:tr>
    </w:tbl>
    <w:p w14:paraId="251CF72D" w14:textId="3C083149" w:rsidR="00912F97" w:rsidRPr="00EF0828" w:rsidRDefault="00626535" w:rsidP="00143851">
      <w:pPr>
        <w:ind w:right="706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>(ďalej len „splnomocniteľ“)</w:t>
      </w:r>
    </w:p>
    <w:p w14:paraId="62073BF3" w14:textId="77777777" w:rsidR="00E776E6" w:rsidRPr="00EF0828" w:rsidRDefault="00E776E6" w:rsidP="00143851">
      <w:pPr>
        <w:ind w:right="706"/>
        <w:rPr>
          <w:rFonts w:asciiTheme="minorHAnsi" w:hAnsiTheme="minorHAnsi" w:cstheme="minorHAnsi"/>
          <w:iCs/>
          <w:sz w:val="21"/>
          <w:szCs w:val="21"/>
        </w:rPr>
      </w:pPr>
    </w:p>
    <w:p w14:paraId="4ED1BBED" w14:textId="09921741" w:rsidR="00B51D3A" w:rsidRPr="00EF0828" w:rsidRDefault="00E77D12" w:rsidP="003F7628">
      <w:pPr>
        <w:ind w:right="706"/>
        <w:jc w:val="center"/>
        <w:rPr>
          <w:rFonts w:asciiTheme="minorHAnsi" w:hAnsiTheme="minorHAnsi" w:cstheme="minorHAnsi"/>
          <w:b/>
          <w:bCs/>
          <w:iCs/>
          <w:sz w:val="21"/>
          <w:szCs w:val="21"/>
        </w:rPr>
      </w:pPr>
      <w:r w:rsidRPr="00EF0828">
        <w:rPr>
          <w:rFonts w:asciiTheme="minorHAnsi" w:hAnsiTheme="minorHAnsi" w:cstheme="minorHAnsi"/>
          <w:b/>
          <w:bCs/>
          <w:iCs/>
          <w:sz w:val="21"/>
          <w:szCs w:val="21"/>
        </w:rPr>
        <w:t>týmto v plnom rozsahu splnomocňuje</w:t>
      </w:r>
    </w:p>
    <w:p w14:paraId="165E1DE0" w14:textId="570AA7BC" w:rsidR="00D819DF" w:rsidRPr="00EF0828" w:rsidRDefault="00F40A99" w:rsidP="00143851">
      <w:pPr>
        <w:spacing w:after="60"/>
        <w:ind w:right="706"/>
        <w:rPr>
          <w:rFonts w:asciiTheme="minorHAnsi" w:hAnsiTheme="minorHAnsi" w:cstheme="minorHAnsi"/>
          <w:b/>
          <w:bCs/>
          <w:i/>
          <w:sz w:val="21"/>
          <w:szCs w:val="21"/>
        </w:rPr>
      </w:pPr>
      <w:r w:rsidRPr="00EF0828">
        <w:rPr>
          <w:rFonts w:asciiTheme="minorHAnsi" w:hAnsiTheme="minorHAnsi" w:cstheme="minorHAnsi"/>
          <w:b/>
          <w:bCs/>
          <w:i/>
          <w:sz w:val="21"/>
          <w:szCs w:val="21"/>
        </w:rPr>
        <w:t>S</w:t>
      </w:r>
      <w:r w:rsidR="00AB7B55" w:rsidRPr="00EF0828">
        <w:rPr>
          <w:rFonts w:asciiTheme="minorHAnsi" w:hAnsiTheme="minorHAnsi" w:cstheme="minorHAnsi"/>
          <w:b/>
          <w:bCs/>
          <w:i/>
          <w:sz w:val="21"/>
          <w:szCs w:val="21"/>
        </w:rPr>
        <w:t>plnomocnenca</w:t>
      </w:r>
      <w:r w:rsidR="00900337" w:rsidRPr="00EF0828">
        <w:rPr>
          <w:rFonts w:asciiTheme="minorHAnsi" w:hAnsiTheme="minorHAnsi" w:cstheme="minorHAnsi"/>
          <w:b/>
          <w:bCs/>
          <w:i/>
          <w:sz w:val="21"/>
          <w:szCs w:val="21"/>
        </w:rPr>
        <w:t>:</w:t>
      </w:r>
    </w:p>
    <w:p w14:paraId="2B4FC0E6" w14:textId="2A917E98" w:rsidR="00AB7B55" w:rsidRPr="00EF0828" w:rsidRDefault="00AB7B55" w:rsidP="00143851">
      <w:pPr>
        <w:spacing w:after="60"/>
        <w:ind w:right="706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>Energovision s.r.o.</w:t>
      </w:r>
    </w:p>
    <w:p w14:paraId="2B256489" w14:textId="4CCDF42A" w:rsidR="0066284C" w:rsidRPr="00EF0828" w:rsidRDefault="00AB7B55" w:rsidP="00143851">
      <w:pPr>
        <w:spacing w:after="60"/>
        <w:ind w:right="706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>IČO: 53 036</w:t>
      </w:r>
      <w:r w:rsidR="0066284C" w:rsidRPr="00EF0828">
        <w:rPr>
          <w:rFonts w:asciiTheme="minorHAnsi" w:hAnsiTheme="minorHAnsi" w:cstheme="minorHAnsi"/>
          <w:iCs/>
          <w:sz w:val="21"/>
          <w:szCs w:val="21"/>
        </w:rPr>
        <w:t> </w:t>
      </w:r>
      <w:r w:rsidRPr="00EF0828">
        <w:rPr>
          <w:rFonts w:asciiTheme="minorHAnsi" w:hAnsiTheme="minorHAnsi" w:cstheme="minorHAnsi"/>
          <w:iCs/>
          <w:sz w:val="21"/>
          <w:szCs w:val="21"/>
        </w:rPr>
        <w:t>280</w:t>
      </w:r>
    </w:p>
    <w:p w14:paraId="20B383C4" w14:textId="4E2DE19B" w:rsidR="00AB7B55" w:rsidRPr="00EF0828" w:rsidRDefault="00AB7B55" w:rsidP="00143851">
      <w:pPr>
        <w:spacing w:after="60"/>
        <w:ind w:right="706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>Sídlo: Lamačská cesta 1738/111, 841 03 Bratislava</w:t>
      </w:r>
    </w:p>
    <w:p w14:paraId="21D2BF43" w14:textId="704CE098" w:rsidR="00AB7B55" w:rsidRPr="00EF0828" w:rsidRDefault="00AB7B55" w:rsidP="00143851">
      <w:pPr>
        <w:spacing w:after="60"/>
        <w:ind w:right="706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>Za ktorú koná: Lukáš Bago</w:t>
      </w:r>
    </w:p>
    <w:p w14:paraId="7584C27C" w14:textId="242F3AA0" w:rsidR="00680C03" w:rsidRPr="00EF0828" w:rsidRDefault="00026101" w:rsidP="00143851">
      <w:pPr>
        <w:spacing w:after="60"/>
        <w:ind w:right="706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>Zástupca vo veciach zmluvných a technických</w:t>
      </w:r>
      <w:r w:rsidR="00680C03" w:rsidRPr="00EF0828">
        <w:rPr>
          <w:rFonts w:asciiTheme="minorHAnsi" w:hAnsiTheme="minorHAnsi" w:cstheme="minorHAnsi"/>
          <w:iCs/>
          <w:sz w:val="21"/>
          <w:szCs w:val="21"/>
        </w:rPr>
        <w:t>: Erika Nemešová</w:t>
      </w:r>
    </w:p>
    <w:p w14:paraId="665A797D" w14:textId="5C2ED094" w:rsidR="00B51D3A" w:rsidRPr="00EF0828" w:rsidRDefault="00B51D3A" w:rsidP="00143851">
      <w:pPr>
        <w:spacing w:after="60"/>
        <w:ind w:right="706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 xml:space="preserve">                                                                                    0948 870 883</w:t>
      </w:r>
    </w:p>
    <w:p w14:paraId="5CF6C805" w14:textId="7DD64DEA" w:rsidR="00B51D3A" w:rsidRPr="00EF0828" w:rsidRDefault="00B51D3A" w:rsidP="00143851">
      <w:pPr>
        <w:spacing w:after="60"/>
        <w:ind w:right="706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 xml:space="preserve">                                                                                    erika.nemesova@energovision.sk</w:t>
      </w:r>
    </w:p>
    <w:p w14:paraId="67E22FA3" w14:textId="618CBF73" w:rsidR="00A43230" w:rsidRPr="00EF0828" w:rsidRDefault="003E12CD" w:rsidP="00143851">
      <w:pPr>
        <w:ind w:right="706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>(ďalej len „splnomocnenec“)</w:t>
      </w:r>
    </w:p>
    <w:p w14:paraId="5E977D96" w14:textId="3C712E68" w:rsidR="00D76F51" w:rsidRPr="00EF0828" w:rsidRDefault="002B43D9" w:rsidP="00143851">
      <w:pPr>
        <w:ind w:right="706"/>
        <w:jc w:val="both"/>
        <w:rPr>
          <w:rFonts w:asciiTheme="minorHAnsi" w:hAnsiTheme="minorHAnsi" w:cstheme="minorHAnsi"/>
          <w:iCs/>
          <w:sz w:val="21"/>
          <w:szCs w:val="21"/>
        </w:rPr>
      </w:pPr>
      <w:r>
        <w:t>na to, aby ho splnomocnenec zastupoval vo všetkých právnych úkonoch súvisiacich s inštaláciou a pripojením fotovoltického zariadenia.</w:t>
      </w:r>
    </w:p>
    <w:p w14:paraId="72453CC8" w14:textId="77777777" w:rsidR="00FB2E6A" w:rsidRPr="00EF0828" w:rsidRDefault="00FB2E6A" w:rsidP="00143851">
      <w:pPr>
        <w:ind w:right="706"/>
        <w:jc w:val="both"/>
        <w:rPr>
          <w:rFonts w:asciiTheme="minorHAnsi" w:hAnsiTheme="minorHAnsi" w:cstheme="minorHAnsi"/>
          <w:iCs/>
          <w:sz w:val="21"/>
          <w:szCs w:val="21"/>
        </w:rPr>
      </w:pPr>
    </w:p>
    <w:p w14:paraId="5B90240D" w14:textId="2E42584D" w:rsidR="00B51D3A" w:rsidRPr="00EF0828" w:rsidRDefault="00B51D3A" w:rsidP="00936911">
      <w:pPr>
        <w:ind w:right="565"/>
        <w:jc w:val="both"/>
        <w:rPr>
          <w:rFonts w:asciiTheme="minorHAnsi" w:hAnsiTheme="minorHAnsi" w:cstheme="minorHAnsi"/>
          <w:iCs/>
          <w:sz w:val="21"/>
          <w:szCs w:val="21"/>
        </w:rPr>
      </w:pPr>
    </w:p>
    <w:p w14:paraId="02FFB2B8" w14:textId="37CA4EAF" w:rsidR="00F378D6" w:rsidRPr="00EF0828" w:rsidRDefault="00FE13B6" w:rsidP="00936911">
      <w:pPr>
        <w:ind w:right="565"/>
        <w:jc w:val="both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>V rozsahu tohto plnomocenstva je splnomocnenec oprávnený konať v mene splnomocniteľa vo vzťahu ku všetkým fyzickým a právnickým osobám, štátnym orgánom, orgánom miestnej samosprávy, iným orgánom verejnej správy a svojimi úkonmi zaväzovať splnomocniteľa k povinnostiam a nadobúdať pre splnomocniteľa práva.</w:t>
      </w:r>
    </w:p>
    <w:p w14:paraId="62540536" w14:textId="4E012661" w:rsidR="00733351" w:rsidRPr="00EF0828" w:rsidRDefault="00733351" w:rsidP="00FB6417">
      <w:pPr>
        <w:ind w:left="142" w:right="848"/>
        <w:rPr>
          <w:rFonts w:asciiTheme="minorHAnsi" w:hAnsiTheme="minorHAnsi" w:cstheme="minorHAnsi"/>
          <w:iCs/>
          <w:sz w:val="21"/>
          <w:szCs w:val="21"/>
        </w:rPr>
      </w:pPr>
    </w:p>
    <w:p w14:paraId="016DE1A6" w14:textId="552E3D47" w:rsidR="00854455" w:rsidRPr="00EF0828" w:rsidRDefault="00727C18" w:rsidP="00936911">
      <w:pPr>
        <w:ind w:right="848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>Toto plnomocenstvo je udelené na dobu</w:t>
      </w:r>
      <w:r w:rsidR="00FB2E6A" w:rsidRPr="00EF0828">
        <w:rPr>
          <w:rFonts w:asciiTheme="minorHAnsi" w:hAnsiTheme="minorHAnsi" w:cstheme="minorHAnsi"/>
          <w:iCs/>
          <w:sz w:val="21"/>
          <w:szCs w:val="21"/>
        </w:rPr>
        <w:t xml:space="preserve"> 12 mesiacov</w:t>
      </w:r>
      <w:r w:rsidR="0039290B" w:rsidRPr="00EF0828">
        <w:rPr>
          <w:rFonts w:asciiTheme="minorHAnsi" w:hAnsiTheme="minorHAnsi" w:cstheme="minorHAnsi"/>
          <w:iCs/>
          <w:sz w:val="21"/>
          <w:szCs w:val="21"/>
        </w:rPr>
        <w:t>.</w:t>
      </w:r>
    </w:p>
    <w:p w14:paraId="6DF253EF" w14:textId="0627BCDC" w:rsidR="00936911" w:rsidRPr="00EF0828" w:rsidRDefault="00936911" w:rsidP="00936911">
      <w:pPr>
        <w:ind w:right="848"/>
        <w:rPr>
          <w:rFonts w:asciiTheme="minorHAnsi" w:hAnsiTheme="minorHAnsi" w:cstheme="minorHAnsi"/>
          <w:iCs/>
          <w:sz w:val="21"/>
          <w:szCs w:val="21"/>
        </w:rPr>
      </w:pPr>
    </w:p>
    <w:p w14:paraId="0F3482E5" w14:textId="07427E99" w:rsidR="00A66893" w:rsidRPr="00EF0828" w:rsidRDefault="00251B15" w:rsidP="003F7628">
      <w:pPr>
        <w:spacing w:after="120"/>
        <w:ind w:right="851"/>
        <w:rPr>
          <w:rFonts w:asciiTheme="minorHAnsi" w:hAnsiTheme="minorHAnsi" w:cstheme="minorHAnsi"/>
          <w:iCs/>
          <w:sz w:val="21"/>
          <w:szCs w:val="21"/>
        </w:rPr>
      </w:pPr>
      <w:r w:rsidRPr="00EF0828">
        <w:rPr>
          <w:rFonts w:asciiTheme="minorHAnsi" w:hAnsiTheme="minorHAnsi" w:cstheme="minorHAnsi"/>
          <w:iCs/>
          <w:sz w:val="21"/>
          <w:szCs w:val="21"/>
        </w:rPr>
        <w:t>Splnomocnenec  je</w:t>
      </w:r>
      <w:r w:rsidR="006F2193" w:rsidRPr="00EF0828">
        <w:rPr>
          <w:rFonts w:asciiTheme="minorHAnsi" w:hAnsiTheme="minorHAnsi" w:cstheme="minorHAnsi"/>
          <w:iCs/>
          <w:sz w:val="21"/>
          <w:szCs w:val="21"/>
        </w:rPr>
        <w:t xml:space="preserve"> </w:t>
      </w:r>
      <w:r w:rsidRPr="00EF0828">
        <w:rPr>
          <w:rFonts w:asciiTheme="minorHAnsi" w:hAnsiTheme="minorHAnsi" w:cstheme="minorHAnsi"/>
          <w:iCs/>
          <w:sz w:val="21"/>
          <w:szCs w:val="21"/>
        </w:rPr>
        <w:t>oprávnený dať sa v prípade potreby zastupovať treťou osobou, ktorá namiesto neho bude v rozsahu tohto plnomocenstva konať v mene splnomocniteľa.</w:t>
      </w:r>
    </w:p>
    <w:tbl>
      <w:tblPr>
        <w:tblStyle w:val="Mriekatabu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3402"/>
        <w:gridCol w:w="3395"/>
      </w:tblGrid>
      <w:tr w:rsidR="003F7628" w:rsidRPr="00EF0828" w14:paraId="5C42A4DC" w14:textId="77777777" w:rsidTr="00EF0828">
        <w:trPr>
          <w:trHeight w:val="1513"/>
        </w:trPr>
        <w:tc>
          <w:tcPr>
            <w:tcW w:w="2830" w:type="dxa"/>
          </w:tcPr>
          <w:p w14:paraId="3BCD174D" w14:textId="328A85F9" w:rsidR="003F7628" w:rsidRPr="00EF0828" w:rsidRDefault="003F7628" w:rsidP="003F7628">
            <w:pPr>
              <w:widowControl w:val="0"/>
              <w:tabs>
                <w:tab w:val="left" w:pos="1730"/>
                <w:tab w:val="left" w:pos="1731"/>
              </w:tabs>
              <w:autoSpaceDE w:val="0"/>
              <w:autoSpaceDN w:val="0"/>
              <w:spacing w:after="120" w:line="360" w:lineRule="auto"/>
              <w:ind w:right="41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iCs/>
                <w:noProof/>
                <w:sz w:val="21"/>
                <w:szCs w:val="21"/>
              </w:rPr>
            </w:r>
          </w:p>
        </w:tc>
        <w:tc>
          <w:tcPr>
            <w:tcW w:w="3402" w:type="dxa"/>
          </w:tcPr>
          <w:p w14:paraId="4603C3D5" w14:textId="6FCCEB61" w:rsidR="003F7628" w:rsidRPr="00EF0828" w:rsidRDefault="003F7628" w:rsidP="003F762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sz w:val="21"/>
                <w:szCs w:val="21"/>
              </w:rPr>
              <w:t>Splnomocniteľ</w:t>
            </w:r>
          </w:p>
        </w:tc>
        <w:tc>
          <w:tcPr>
            <w:tcW w:w="3395" w:type="dxa"/>
          </w:tcPr>
          <w:p w14:paraId="197C9A92" w14:textId="44D6024F" w:rsidR="003F7628" w:rsidRPr="00EF0828" w:rsidRDefault="00931A53" w:rsidP="003F762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1DCEC1EA" wp14:editId="6A620DDB">
                  <wp:simplePos x="0" y="0"/>
                  <wp:positionH relativeFrom="column">
                    <wp:posOffset>354143</wp:posOffset>
                  </wp:positionH>
                  <wp:positionV relativeFrom="paragraph">
                    <wp:posOffset>213995</wp:posOffset>
                  </wp:positionV>
                  <wp:extent cx="1317811" cy="806451"/>
                  <wp:effectExtent l="0" t="0" r="3175" b="0"/>
                  <wp:wrapNone/>
                  <wp:docPr id="3" name="Obrázok 3" descr="Obrázok, na ktorom je text&#10;&#10;Automaticky generovaný pop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Obrázok 3" descr="Obrázok, na ktorom je text&#10;&#10;Automaticky generovaný popi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811" cy="806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F7628" w:rsidRPr="00EF0828">
              <w:rPr>
                <w:rFonts w:asciiTheme="minorHAnsi" w:hAnsiTheme="minorHAnsi" w:cstheme="minorHAnsi"/>
                <w:sz w:val="21"/>
                <w:szCs w:val="21"/>
              </w:rPr>
              <w:t>Splnomocnenec</w:t>
            </w:r>
          </w:p>
        </w:tc>
      </w:tr>
      <w:tr w:rsidR="003F7628" w:rsidRPr="00EF0828" w14:paraId="25B7F4E9" w14:textId="77777777" w:rsidTr="00EF0828">
        <w:tc>
          <w:tcPr>
            <w:tcW w:w="2830" w:type="dxa"/>
          </w:tcPr>
          <w:p w14:paraId="03BB7341" w14:textId="5A8A9FA9" w:rsidR="003F7628" w:rsidRPr="00EF0828" w:rsidRDefault="003F7628" w:rsidP="007C20FF">
            <w:pPr>
              <w:widowControl w:val="0"/>
              <w:tabs>
                <w:tab w:val="left" w:pos="1730"/>
                <w:tab w:val="left" w:pos="1731"/>
              </w:tabs>
              <w:autoSpaceDE w:val="0"/>
              <w:autoSpaceDN w:val="0"/>
              <w:spacing w:after="120" w:line="360" w:lineRule="auto"/>
              <w:ind w:right="851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3402" w:type="dxa"/>
          </w:tcPr>
          <w:p w14:paraId="277286C6" w14:textId="77777777" w:rsidR="003F7628" w:rsidRPr="00EF0828" w:rsidRDefault="003F7628" w:rsidP="003F762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sz w:val="21"/>
                <w:szCs w:val="21"/>
              </w:rPr>
              <w:t>...........................................</w:t>
            </w:r>
          </w:p>
          <w:p w14:paraId="4941243C" w14:textId="5879A11A" w:rsidR="003F7628" w:rsidRPr="00EF0828" w:rsidRDefault="00EF0828" w:rsidP="003F762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iCs/>
                <w:sz w:val="21"/>
                <w:szCs w:val="21"/>
              </w:rPr>
            </w:r>
          </w:p>
        </w:tc>
        <w:tc>
          <w:tcPr>
            <w:tcW w:w="3395" w:type="dxa"/>
          </w:tcPr>
          <w:p w14:paraId="7F0FF8BF" w14:textId="77777777" w:rsidR="003F7628" w:rsidRPr="00EF0828" w:rsidRDefault="003F7628" w:rsidP="003F762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sz w:val="21"/>
                <w:szCs w:val="21"/>
              </w:rPr>
              <w:t>...........................................</w:t>
            </w:r>
          </w:p>
          <w:p w14:paraId="22C6C441" w14:textId="77777777" w:rsidR="003F7628" w:rsidRPr="00EF0828" w:rsidRDefault="003F7628" w:rsidP="003F7628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Energovision s.r.o.</w:t>
            </w:r>
          </w:p>
          <w:p w14:paraId="6317DE4C" w14:textId="3E63B7AC" w:rsidR="003F7628" w:rsidRPr="00EF0828" w:rsidRDefault="003F7628" w:rsidP="003F7628">
            <w:pPr>
              <w:widowControl w:val="0"/>
              <w:tabs>
                <w:tab w:val="left" w:pos="1730"/>
                <w:tab w:val="left" w:pos="1731"/>
              </w:tabs>
              <w:autoSpaceDE w:val="0"/>
              <w:autoSpaceDN w:val="0"/>
              <w:spacing w:after="120" w:line="360" w:lineRule="auto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EF0828">
              <w:rPr>
                <w:rFonts w:asciiTheme="minorHAnsi" w:hAnsiTheme="minorHAnsi" w:cstheme="minorHAnsi"/>
                <w:sz w:val="21"/>
                <w:szCs w:val="21"/>
              </w:rPr>
              <w:t>Lukáš Bago</w:t>
            </w:r>
          </w:p>
        </w:tc>
      </w:tr>
    </w:tbl>
    <w:p w14:paraId="560A5158" w14:textId="43C3E25C" w:rsidR="00487843" w:rsidRPr="00EF0828" w:rsidRDefault="00684218" w:rsidP="00684218">
      <w:pPr>
        <w:widowControl w:val="0"/>
        <w:tabs>
          <w:tab w:val="left" w:pos="1985"/>
          <w:tab w:val="left" w:pos="6521"/>
        </w:tabs>
        <w:autoSpaceDE w:val="0"/>
        <w:autoSpaceDN w:val="0"/>
        <w:spacing w:after="60"/>
        <w:ind w:right="851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EF0828">
        <w:rPr>
          <w:rFonts w:asciiTheme="minorHAnsi" w:hAnsiTheme="minorHAnsi" w:cstheme="minorHAnsi"/>
          <w:sz w:val="21"/>
          <w:szCs w:val="21"/>
        </w:rPr>
        <w:t>Splnomocnenec toto plnomocenstvo v plnom rozsahu prijíma.</w:t>
      </w:r>
    </w:p>
    <w:sectPr w:rsidR="00487843" w:rsidRPr="00EF0828" w:rsidSect="001430F8">
      <w:headerReference w:type="default" r:id="rId12"/>
      <w:pgSz w:w="11906" w:h="16838" w:code="9"/>
      <w:pgMar w:top="1843" w:right="851" w:bottom="992" w:left="1418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438C1" w14:textId="77777777" w:rsidR="00ED22E1" w:rsidRDefault="00ED22E1">
      <w:r>
        <w:separator/>
      </w:r>
    </w:p>
  </w:endnote>
  <w:endnote w:type="continuationSeparator" w:id="0">
    <w:p w14:paraId="5A816276" w14:textId="77777777" w:rsidR="00ED22E1" w:rsidRDefault="00ED2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G Times (W1)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744A2" w14:textId="77777777" w:rsidR="00ED22E1" w:rsidRDefault="00ED22E1">
      <w:r>
        <w:separator/>
      </w:r>
    </w:p>
  </w:footnote>
  <w:footnote w:type="continuationSeparator" w:id="0">
    <w:p w14:paraId="58C06643" w14:textId="77777777" w:rsidR="00ED22E1" w:rsidRDefault="00ED2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riekatabuky"/>
      <w:tblW w:w="4820" w:type="dxa"/>
      <w:tblInd w:w="4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56"/>
      <w:gridCol w:w="2764"/>
    </w:tblGrid>
    <w:tr w:rsidR="000D7144" w:rsidRPr="009055A5" w14:paraId="41D427E5" w14:textId="77777777" w:rsidTr="00A5661D">
      <w:trPr>
        <w:trHeight w:val="298"/>
      </w:trPr>
      <w:tc>
        <w:tcPr>
          <w:tcW w:w="2056" w:type="dxa"/>
        </w:tcPr>
        <w:p w14:paraId="5ED66B3A" w14:textId="4515337E" w:rsidR="000D7144" w:rsidRPr="0095663C" w:rsidRDefault="002027F1" w:rsidP="000D7144">
          <w:pPr>
            <w:pStyle w:val="Hlavika"/>
            <w:rPr>
              <w:rFonts w:asciiTheme="minorHAnsi" w:hAnsiTheme="minorHAnsi" w:cstheme="minorHAnsi"/>
              <w:b/>
              <w:bCs/>
              <w:szCs w:val="24"/>
            </w:rPr>
          </w:pPr>
          <w:r w:rsidRPr="0095663C">
            <w:rPr>
              <w:rFonts w:asciiTheme="minorHAnsi" w:hAnsiTheme="minorHAnsi" w:cstheme="minorHAnsi"/>
              <w:b/>
              <w:bCs/>
              <w:szCs w:val="24"/>
            </w:rPr>
            <w:t>Energovision s.r.o.</w:t>
          </w:r>
        </w:p>
      </w:tc>
      <w:tc>
        <w:tcPr>
          <w:tcW w:w="2764" w:type="dxa"/>
        </w:tcPr>
        <w:p w14:paraId="62DC8B2D" w14:textId="25A6A047" w:rsidR="000D7144" w:rsidRPr="002027F1" w:rsidRDefault="002027F1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  <w:r>
            <w:rPr>
              <w:rFonts w:asciiTheme="minorHAnsi" w:hAnsiTheme="minorHAnsi" w:cstheme="minorHAnsi"/>
              <w:szCs w:val="24"/>
            </w:rPr>
            <w:t>Lamačská cesta 17</w:t>
          </w:r>
          <w:r w:rsidR="008E6AC7">
            <w:rPr>
              <w:rFonts w:asciiTheme="minorHAnsi" w:hAnsiTheme="minorHAnsi" w:cstheme="minorHAnsi"/>
              <w:szCs w:val="24"/>
            </w:rPr>
            <w:t>38</w:t>
          </w:r>
          <w:r>
            <w:rPr>
              <w:rFonts w:asciiTheme="minorHAnsi" w:hAnsiTheme="minorHAnsi" w:cstheme="minorHAnsi"/>
              <w:szCs w:val="24"/>
            </w:rPr>
            <w:t>/111</w:t>
          </w:r>
        </w:p>
      </w:tc>
    </w:tr>
    <w:tr w:rsidR="000D7144" w:rsidRPr="009055A5" w14:paraId="0D790CC3" w14:textId="77777777" w:rsidTr="00A5661D">
      <w:trPr>
        <w:trHeight w:val="298"/>
      </w:trPr>
      <w:tc>
        <w:tcPr>
          <w:tcW w:w="2056" w:type="dxa"/>
        </w:tcPr>
        <w:p w14:paraId="030B6146" w14:textId="2EABDF73" w:rsidR="000D7144" w:rsidRPr="002027F1" w:rsidRDefault="000D7144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</w:p>
      </w:tc>
      <w:tc>
        <w:tcPr>
          <w:tcW w:w="2764" w:type="dxa"/>
        </w:tcPr>
        <w:p w14:paraId="669F6F2D" w14:textId="10BC8F7F" w:rsidR="0095663C" w:rsidRPr="002027F1" w:rsidRDefault="0095663C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  <w:r>
            <w:rPr>
              <w:rFonts w:asciiTheme="minorHAnsi" w:hAnsiTheme="minorHAnsi" w:cstheme="minorHAnsi"/>
              <w:szCs w:val="24"/>
            </w:rPr>
            <w:t>841 03 Bratislava</w:t>
          </w:r>
        </w:p>
      </w:tc>
    </w:tr>
    <w:tr w:rsidR="000D7144" w:rsidRPr="009055A5" w14:paraId="2DD4AAD0" w14:textId="77777777" w:rsidTr="00A5661D">
      <w:trPr>
        <w:trHeight w:val="298"/>
      </w:trPr>
      <w:tc>
        <w:tcPr>
          <w:tcW w:w="2056" w:type="dxa"/>
        </w:tcPr>
        <w:p w14:paraId="77EB3F2C" w14:textId="750188A4" w:rsidR="000D7144" w:rsidRPr="002027F1" w:rsidRDefault="002027F1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  <w:r w:rsidRPr="002027F1">
            <w:rPr>
              <w:rFonts w:asciiTheme="minorHAnsi" w:hAnsiTheme="minorHAnsi" w:cstheme="minorHAnsi"/>
              <w:szCs w:val="24"/>
            </w:rPr>
            <w:t xml:space="preserve">IČO: </w:t>
          </w:r>
          <w:r w:rsidR="0095663C">
            <w:rPr>
              <w:rFonts w:asciiTheme="minorHAnsi" w:hAnsiTheme="minorHAnsi" w:cstheme="minorHAnsi"/>
              <w:szCs w:val="24"/>
            </w:rPr>
            <w:t>53 036 280</w:t>
          </w:r>
        </w:p>
      </w:tc>
      <w:tc>
        <w:tcPr>
          <w:tcW w:w="2764" w:type="dxa"/>
        </w:tcPr>
        <w:p w14:paraId="16E36CE1" w14:textId="377F32E1" w:rsidR="000D7144" w:rsidRPr="002027F1" w:rsidRDefault="002027F1" w:rsidP="00A0280B">
          <w:pPr>
            <w:rPr>
              <w:rFonts w:asciiTheme="minorHAnsi" w:hAnsiTheme="minorHAnsi" w:cstheme="minorHAnsi"/>
            </w:rPr>
          </w:pPr>
          <w:r w:rsidRPr="002027F1">
            <w:rPr>
              <w:rFonts w:asciiTheme="minorHAnsi" w:hAnsiTheme="minorHAnsi" w:cstheme="minorHAnsi"/>
            </w:rPr>
            <w:t>DIČ:</w:t>
          </w:r>
          <w:r w:rsidR="0095663C">
            <w:rPr>
              <w:rFonts w:asciiTheme="minorHAnsi" w:hAnsiTheme="minorHAnsi" w:cstheme="minorHAnsi"/>
            </w:rPr>
            <w:t xml:space="preserve"> 212 123 8526</w:t>
          </w:r>
        </w:p>
      </w:tc>
    </w:tr>
  </w:tbl>
  <w:p w14:paraId="52A9B472" w14:textId="69665811" w:rsidR="000D7144" w:rsidRDefault="009055A5" w:rsidP="000D7144">
    <w:pPr>
      <w:pStyle w:val="Hlavik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2C05551" wp14:editId="4A2D1C1C">
          <wp:simplePos x="0" y="0"/>
          <wp:positionH relativeFrom="column">
            <wp:posOffset>-283210</wp:posOffset>
          </wp:positionH>
          <wp:positionV relativeFrom="paragraph">
            <wp:posOffset>-683260</wp:posOffset>
          </wp:positionV>
          <wp:extent cx="2720340" cy="729891"/>
          <wp:effectExtent l="0" t="0" r="3810" b="0"/>
          <wp:wrapNone/>
          <wp:docPr id="1" name="Obrázo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o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0340" cy="7298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714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7C4CCF" wp14:editId="7965FBED">
              <wp:simplePos x="0" y="0"/>
              <wp:positionH relativeFrom="column">
                <wp:posOffset>-455295</wp:posOffset>
              </wp:positionH>
              <wp:positionV relativeFrom="paragraph">
                <wp:posOffset>227330</wp:posOffset>
              </wp:positionV>
              <wp:extent cx="6680200" cy="0"/>
              <wp:effectExtent l="0" t="12700" r="12700" b="12700"/>
              <wp:wrapNone/>
              <wp:docPr id="2" name="Priama spojnic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02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92D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1A0B154" id="Priama spojnica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85pt,17.9pt" to="490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" strokecolor="#92d050" strokeweight="2pt"/>
          </w:pict>
        </mc:Fallback>
      </mc:AlternateContent>
    </w:r>
  </w:p>
  <w:p w14:paraId="3315EACF" w14:textId="77777777" w:rsidR="00CC289B" w:rsidRDefault="00CC289B" w:rsidP="006A2511">
    <w:pPr>
      <w:pStyle w:val="Hlavika"/>
      <w:tabs>
        <w:tab w:val="clear" w:pos="9072"/>
        <w:tab w:val="right" w:pos="8931"/>
      </w:tabs>
      <w:ind w:left="4989" w:right="-144" w:firstLine="68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3AD0CBE0"/>
    <w:lvl w:ilvl="0">
      <w:start w:val="1"/>
      <w:numFmt w:val="decimal"/>
      <w:pStyle w:val="slovanzo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00F6BE1"/>
    <w:multiLevelType w:val="hybridMultilevel"/>
    <w:tmpl w:val="EF9A90DE"/>
    <w:lvl w:ilvl="0" w:tplc="0409000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691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8411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9131" w:hanging="360"/>
      </w:pPr>
      <w:rPr>
        <w:rFonts w:ascii="Wingdings" w:hAnsi="Wingdings" w:hint="default"/>
      </w:rPr>
    </w:lvl>
  </w:abstractNum>
  <w:abstractNum w:abstractNumId="2" w15:restartNumberingAfterBreak="0">
    <w:nsid w:val="03A15B1F"/>
    <w:multiLevelType w:val="multilevel"/>
    <w:tmpl w:val="CA0EEEEA"/>
    <w:lvl w:ilvl="0">
      <w:start w:val="1"/>
      <w:numFmt w:val="decimal"/>
      <w:lvlText w:val="%1."/>
      <w:lvlJc w:val="left"/>
      <w:pPr>
        <w:tabs>
          <w:tab w:val="num" w:pos="1300"/>
        </w:tabs>
        <w:ind w:left="1300" w:hanging="451"/>
      </w:pPr>
      <w:rPr>
        <w:rFonts w:hint="default"/>
        <w:b/>
        <w:i w:val="0"/>
        <w:sz w:val="48"/>
      </w:rPr>
    </w:lvl>
    <w:lvl w:ilvl="1">
      <w:start w:val="1"/>
      <w:numFmt w:val="decimal"/>
      <w:lvlText w:val="%1.%2."/>
      <w:lvlJc w:val="left"/>
      <w:pPr>
        <w:tabs>
          <w:tab w:val="num" w:pos="1569"/>
        </w:tabs>
        <w:ind w:left="1569" w:hanging="720"/>
      </w:pPr>
      <w:rPr>
        <w:rFonts w:hint="default"/>
        <w:b/>
        <w:i w:val="0"/>
        <w:sz w:val="32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pStyle w:val="Nadpis5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08F13201"/>
    <w:multiLevelType w:val="hybridMultilevel"/>
    <w:tmpl w:val="F95E3114"/>
    <w:lvl w:ilvl="0" w:tplc="CA42F7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60487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B9203A8"/>
    <w:multiLevelType w:val="multilevel"/>
    <w:tmpl w:val="2A9601EC"/>
    <w:lvl w:ilvl="0">
      <w:start w:val="3"/>
      <w:numFmt w:val="decimal"/>
      <w:lvlText w:val="%1"/>
      <w:lvlJc w:val="left"/>
      <w:pPr>
        <w:ind w:left="305" w:hanging="73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5" w:hanging="737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</w:rPr>
    </w:lvl>
    <w:lvl w:ilvl="2">
      <w:numFmt w:val="bullet"/>
      <w:lvlText w:val=""/>
      <w:lvlJc w:val="left"/>
      <w:pPr>
        <w:ind w:left="173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</w:rPr>
    </w:lvl>
    <w:lvl w:ilvl="4">
      <w:numFmt w:val="bullet"/>
      <w:lvlText w:val="•"/>
      <w:lvlJc w:val="left"/>
      <w:pPr>
        <w:ind w:left="4008" w:hanging="360"/>
      </w:pPr>
      <w:rPr>
        <w:rFonts w:hint="default"/>
      </w:rPr>
    </w:lvl>
    <w:lvl w:ilvl="5">
      <w:numFmt w:val="bullet"/>
      <w:lvlText w:val="•"/>
      <w:lvlJc w:val="left"/>
      <w:pPr>
        <w:ind w:left="4765" w:hanging="360"/>
      </w:pPr>
      <w:rPr>
        <w:rFonts w:hint="default"/>
      </w:rPr>
    </w:lvl>
    <w:lvl w:ilvl="6">
      <w:numFmt w:val="bullet"/>
      <w:lvlText w:val="•"/>
      <w:lvlJc w:val="left"/>
      <w:pPr>
        <w:ind w:left="5521" w:hanging="360"/>
      </w:pPr>
      <w:rPr>
        <w:rFonts w:hint="default"/>
      </w:rPr>
    </w:lvl>
    <w:lvl w:ilvl="7">
      <w:numFmt w:val="bullet"/>
      <w:lvlText w:val="•"/>
      <w:lvlJc w:val="left"/>
      <w:pPr>
        <w:ind w:left="6277" w:hanging="360"/>
      </w:pPr>
      <w:rPr>
        <w:rFonts w:hint="default"/>
      </w:rPr>
    </w:lvl>
    <w:lvl w:ilvl="8">
      <w:numFmt w:val="bullet"/>
      <w:lvlText w:val="•"/>
      <w:lvlJc w:val="left"/>
      <w:pPr>
        <w:ind w:left="7033" w:hanging="360"/>
      </w:pPr>
      <w:rPr>
        <w:rFonts w:hint="default"/>
      </w:rPr>
    </w:lvl>
  </w:abstractNum>
  <w:abstractNum w:abstractNumId="6" w15:restartNumberingAfterBreak="0">
    <w:nsid w:val="0D9956C2"/>
    <w:multiLevelType w:val="hybridMultilevel"/>
    <w:tmpl w:val="41EC62C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0EF17634"/>
    <w:multiLevelType w:val="hybridMultilevel"/>
    <w:tmpl w:val="D334F6D8"/>
    <w:lvl w:ilvl="0" w:tplc="041B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1313106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62E0D5E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9E7598B"/>
    <w:multiLevelType w:val="multilevel"/>
    <w:tmpl w:val="DB7256FC"/>
    <w:lvl w:ilvl="0">
      <w:start w:val="4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11" w15:restartNumberingAfterBreak="0">
    <w:nsid w:val="1A340035"/>
    <w:multiLevelType w:val="hybridMultilevel"/>
    <w:tmpl w:val="5BC4D09C"/>
    <w:lvl w:ilvl="0" w:tplc="56B6143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90" w:hanging="360"/>
      </w:pPr>
    </w:lvl>
    <w:lvl w:ilvl="2" w:tplc="041B001B" w:tentative="1">
      <w:start w:val="1"/>
      <w:numFmt w:val="lowerRoman"/>
      <w:lvlText w:val="%3."/>
      <w:lvlJc w:val="right"/>
      <w:pPr>
        <w:ind w:left="2510" w:hanging="180"/>
      </w:pPr>
    </w:lvl>
    <w:lvl w:ilvl="3" w:tplc="041B000F" w:tentative="1">
      <w:start w:val="1"/>
      <w:numFmt w:val="decimal"/>
      <w:lvlText w:val="%4."/>
      <w:lvlJc w:val="left"/>
      <w:pPr>
        <w:ind w:left="3230" w:hanging="360"/>
      </w:pPr>
    </w:lvl>
    <w:lvl w:ilvl="4" w:tplc="041B0019" w:tentative="1">
      <w:start w:val="1"/>
      <w:numFmt w:val="lowerLetter"/>
      <w:lvlText w:val="%5."/>
      <w:lvlJc w:val="left"/>
      <w:pPr>
        <w:ind w:left="3950" w:hanging="360"/>
      </w:pPr>
    </w:lvl>
    <w:lvl w:ilvl="5" w:tplc="041B001B" w:tentative="1">
      <w:start w:val="1"/>
      <w:numFmt w:val="lowerRoman"/>
      <w:lvlText w:val="%6."/>
      <w:lvlJc w:val="right"/>
      <w:pPr>
        <w:ind w:left="4670" w:hanging="180"/>
      </w:pPr>
    </w:lvl>
    <w:lvl w:ilvl="6" w:tplc="041B000F" w:tentative="1">
      <w:start w:val="1"/>
      <w:numFmt w:val="decimal"/>
      <w:lvlText w:val="%7."/>
      <w:lvlJc w:val="left"/>
      <w:pPr>
        <w:ind w:left="5390" w:hanging="360"/>
      </w:pPr>
    </w:lvl>
    <w:lvl w:ilvl="7" w:tplc="041B0019" w:tentative="1">
      <w:start w:val="1"/>
      <w:numFmt w:val="lowerLetter"/>
      <w:lvlText w:val="%8."/>
      <w:lvlJc w:val="left"/>
      <w:pPr>
        <w:ind w:left="6110" w:hanging="360"/>
      </w:pPr>
    </w:lvl>
    <w:lvl w:ilvl="8" w:tplc="041B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1C743A04"/>
    <w:multiLevelType w:val="hybridMultilevel"/>
    <w:tmpl w:val="B9EABE8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37629"/>
    <w:multiLevelType w:val="hybridMultilevel"/>
    <w:tmpl w:val="B554F01A"/>
    <w:lvl w:ilvl="0" w:tplc="041B000F">
      <w:start w:val="1"/>
      <w:numFmt w:val="decimal"/>
      <w:lvlText w:val="%1."/>
      <w:lvlJc w:val="left"/>
      <w:pPr>
        <w:ind w:left="1004" w:hanging="360"/>
      </w:pPr>
    </w:lvl>
    <w:lvl w:ilvl="1" w:tplc="041B0019" w:tentative="1">
      <w:start w:val="1"/>
      <w:numFmt w:val="lowerLetter"/>
      <w:lvlText w:val="%2."/>
      <w:lvlJc w:val="left"/>
      <w:pPr>
        <w:ind w:left="1724" w:hanging="360"/>
      </w:pPr>
    </w:lvl>
    <w:lvl w:ilvl="2" w:tplc="041B001B" w:tentative="1">
      <w:start w:val="1"/>
      <w:numFmt w:val="lowerRoman"/>
      <w:lvlText w:val="%3."/>
      <w:lvlJc w:val="right"/>
      <w:pPr>
        <w:ind w:left="2444" w:hanging="180"/>
      </w:pPr>
    </w:lvl>
    <w:lvl w:ilvl="3" w:tplc="041B000F" w:tentative="1">
      <w:start w:val="1"/>
      <w:numFmt w:val="decimal"/>
      <w:lvlText w:val="%4."/>
      <w:lvlJc w:val="left"/>
      <w:pPr>
        <w:ind w:left="3164" w:hanging="360"/>
      </w:pPr>
    </w:lvl>
    <w:lvl w:ilvl="4" w:tplc="041B0019" w:tentative="1">
      <w:start w:val="1"/>
      <w:numFmt w:val="lowerLetter"/>
      <w:lvlText w:val="%5."/>
      <w:lvlJc w:val="left"/>
      <w:pPr>
        <w:ind w:left="3884" w:hanging="360"/>
      </w:pPr>
    </w:lvl>
    <w:lvl w:ilvl="5" w:tplc="041B001B" w:tentative="1">
      <w:start w:val="1"/>
      <w:numFmt w:val="lowerRoman"/>
      <w:lvlText w:val="%6."/>
      <w:lvlJc w:val="right"/>
      <w:pPr>
        <w:ind w:left="4604" w:hanging="180"/>
      </w:pPr>
    </w:lvl>
    <w:lvl w:ilvl="6" w:tplc="041B000F" w:tentative="1">
      <w:start w:val="1"/>
      <w:numFmt w:val="decimal"/>
      <w:lvlText w:val="%7."/>
      <w:lvlJc w:val="left"/>
      <w:pPr>
        <w:ind w:left="5324" w:hanging="360"/>
      </w:pPr>
    </w:lvl>
    <w:lvl w:ilvl="7" w:tplc="041B0019" w:tentative="1">
      <w:start w:val="1"/>
      <w:numFmt w:val="lowerLetter"/>
      <w:lvlText w:val="%8."/>
      <w:lvlJc w:val="left"/>
      <w:pPr>
        <w:ind w:left="6044" w:hanging="360"/>
      </w:pPr>
    </w:lvl>
    <w:lvl w:ilvl="8" w:tplc="041B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41A3378"/>
    <w:multiLevelType w:val="hybridMultilevel"/>
    <w:tmpl w:val="6B7622E4"/>
    <w:lvl w:ilvl="0" w:tplc="041B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2923664D"/>
    <w:multiLevelType w:val="multilevel"/>
    <w:tmpl w:val="CC72EE6A"/>
    <w:lvl w:ilvl="0">
      <w:start w:val="6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16" w15:restartNumberingAfterBreak="0">
    <w:nsid w:val="2A92604E"/>
    <w:multiLevelType w:val="multilevel"/>
    <w:tmpl w:val="111CB314"/>
    <w:lvl w:ilvl="0">
      <w:start w:val="1"/>
      <w:numFmt w:val="decimal"/>
      <w:pStyle w:val="Nadpis1"/>
      <w:lvlText w:val="%1."/>
      <w:lvlJc w:val="left"/>
      <w:pPr>
        <w:tabs>
          <w:tab w:val="num" w:pos="735"/>
        </w:tabs>
        <w:ind w:left="735" w:hanging="451"/>
      </w:pPr>
      <w:rPr>
        <w:rFonts w:hint="default"/>
        <w:b/>
        <w:i w:val="0"/>
      </w:rPr>
    </w:lvl>
    <w:lvl w:ilvl="1">
      <w:start w:val="1"/>
      <w:numFmt w:val="decimal"/>
      <w:pStyle w:val="Nadpis2"/>
      <w:lvlText w:val="%1.%2."/>
      <w:lvlJc w:val="left"/>
      <w:pPr>
        <w:tabs>
          <w:tab w:val="num" w:pos="1288"/>
        </w:tabs>
        <w:ind w:left="1288" w:hanging="720"/>
      </w:pPr>
      <w:rPr>
        <w:rFonts w:hint="default"/>
        <w:b/>
        <w:i w:val="0"/>
      </w:rPr>
    </w:lvl>
    <w:lvl w:ilvl="2">
      <w:start w:val="1"/>
      <w:numFmt w:val="decimal"/>
      <w:pStyle w:val="Nadpis3"/>
      <w:lvlText w:val="%1.%2.%3."/>
      <w:lvlJc w:val="left"/>
      <w:pPr>
        <w:tabs>
          <w:tab w:val="num" w:pos="1508"/>
        </w:tabs>
        <w:ind w:left="1508" w:hanging="1224"/>
      </w:pPr>
      <w:rPr>
        <w:rFonts w:hint="default"/>
        <w:b/>
        <w:i w:val="0"/>
      </w:rPr>
    </w:lvl>
    <w:lvl w:ilvl="3">
      <w:start w:val="1"/>
      <w:numFmt w:val="decimal"/>
      <w:pStyle w:val="Nadpis4"/>
      <w:lvlText w:val="%1.%2.%3.%4."/>
      <w:lvlJc w:val="left"/>
      <w:pPr>
        <w:tabs>
          <w:tab w:val="num" w:pos="38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8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76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8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564"/>
        </w:tabs>
        <w:ind w:left="4604" w:hanging="1440"/>
      </w:pPr>
      <w:rPr>
        <w:rFonts w:hint="default"/>
      </w:rPr>
    </w:lvl>
  </w:abstractNum>
  <w:abstractNum w:abstractNumId="17" w15:restartNumberingAfterBreak="0">
    <w:nsid w:val="2AB51DCF"/>
    <w:multiLevelType w:val="hybridMultilevel"/>
    <w:tmpl w:val="66B6D4EA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8" w15:restartNumberingAfterBreak="0">
    <w:nsid w:val="2F6151D8"/>
    <w:multiLevelType w:val="hybridMultilevel"/>
    <w:tmpl w:val="13841208"/>
    <w:lvl w:ilvl="0" w:tplc="041B0019">
      <w:start w:val="1"/>
      <w:numFmt w:val="lowerLetter"/>
      <w:lvlText w:val="%1."/>
      <w:lvlJc w:val="left"/>
      <w:pPr>
        <w:ind w:left="1733" w:hanging="360"/>
      </w:pPr>
    </w:lvl>
    <w:lvl w:ilvl="1" w:tplc="041B0019" w:tentative="1">
      <w:start w:val="1"/>
      <w:numFmt w:val="lowerLetter"/>
      <w:lvlText w:val="%2."/>
      <w:lvlJc w:val="left"/>
      <w:pPr>
        <w:ind w:left="2453" w:hanging="360"/>
      </w:pPr>
    </w:lvl>
    <w:lvl w:ilvl="2" w:tplc="041B001B">
      <w:start w:val="1"/>
      <w:numFmt w:val="lowerRoman"/>
      <w:lvlText w:val="%3."/>
      <w:lvlJc w:val="right"/>
      <w:pPr>
        <w:ind w:left="3173" w:hanging="180"/>
      </w:pPr>
    </w:lvl>
    <w:lvl w:ilvl="3" w:tplc="041B000F" w:tentative="1">
      <w:start w:val="1"/>
      <w:numFmt w:val="decimal"/>
      <w:lvlText w:val="%4."/>
      <w:lvlJc w:val="left"/>
      <w:pPr>
        <w:ind w:left="3893" w:hanging="360"/>
      </w:pPr>
    </w:lvl>
    <w:lvl w:ilvl="4" w:tplc="041B0019" w:tentative="1">
      <w:start w:val="1"/>
      <w:numFmt w:val="lowerLetter"/>
      <w:lvlText w:val="%5."/>
      <w:lvlJc w:val="left"/>
      <w:pPr>
        <w:ind w:left="4613" w:hanging="360"/>
      </w:pPr>
    </w:lvl>
    <w:lvl w:ilvl="5" w:tplc="041B001B" w:tentative="1">
      <w:start w:val="1"/>
      <w:numFmt w:val="lowerRoman"/>
      <w:lvlText w:val="%6."/>
      <w:lvlJc w:val="right"/>
      <w:pPr>
        <w:ind w:left="5333" w:hanging="180"/>
      </w:pPr>
    </w:lvl>
    <w:lvl w:ilvl="6" w:tplc="041B000F" w:tentative="1">
      <w:start w:val="1"/>
      <w:numFmt w:val="decimal"/>
      <w:lvlText w:val="%7."/>
      <w:lvlJc w:val="left"/>
      <w:pPr>
        <w:ind w:left="6053" w:hanging="360"/>
      </w:pPr>
    </w:lvl>
    <w:lvl w:ilvl="7" w:tplc="041B0019" w:tentative="1">
      <w:start w:val="1"/>
      <w:numFmt w:val="lowerLetter"/>
      <w:lvlText w:val="%8."/>
      <w:lvlJc w:val="left"/>
      <w:pPr>
        <w:ind w:left="6773" w:hanging="360"/>
      </w:pPr>
    </w:lvl>
    <w:lvl w:ilvl="8" w:tplc="041B001B" w:tentative="1">
      <w:start w:val="1"/>
      <w:numFmt w:val="lowerRoman"/>
      <w:lvlText w:val="%9."/>
      <w:lvlJc w:val="right"/>
      <w:pPr>
        <w:ind w:left="7493" w:hanging="180"/>
      </w:pPr>
    </w:lvl>
  </w:abstractNum>
  <w:abstractNum w:abstractNumId="19" w15:restartNumberingAfterBreak="0">
    <w:nsid w:val="30D0496A"/>
    <w:multiLevelType w:val="multilevel"/>
    <w:tmpl w:val="115EA508"/>
    <w:lvl w:ilvl="0">
      <w:start w:val="5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  <w:jc w:val="right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20" w15:restartNumberingAfterBreak="0">
    <w:nsid w:val="354B404A"/>
    <w:multiLevelType w:val="hybridMultilevel"/>
    <w:tmpl w:val="D376E122"/>
    <w:lvl w:ilvl="0" w:tplc="6052A7E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D75DCF"/>
    <w:multiLevelType w:val="multilevel"/>
    <w:tmpl w:val="6554D9E4"/>
    <w:lvl w:ilvl="0">
      <w:start w:val="7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22" w15:restartNumberingAfterBreak="0">
    <w:nsid w:val="413A0031"/>
    <w:multiLevelType w:val="multilevel"/>
    <w:tmpl w:val="2A9601EC"/>
    <w:lvl w:ilvl="0">
      <w:start w:val="3"/>
      <w:numFmt w:val="decimal"/>
      <w:lvlText w:val="%1"/>
      <w:lvlJc w:val="left"/>
      <w:pPr>
        <w:ind w:left="305" w:hanging="73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5" w:hanging="737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</w:rPr>
    </w:lvl>
    <w:lvl w:ilvl="2">
      <w:numFmt w:val="bullet"/>
      <w:lvlText w:val=""/>
      <w:lvlJc w:val="left"/>
      <w:pPr>
        <w:ind w:left="173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</w:rPr>
    </w:lvl>
    <w:lvl w:ilvl="4">
      <w:numFmt w:val="bullet"/>
      <w:lvlText w:val="•"/>
      <w:lvlJc w:val="left"/>
      <w:pPr>
        <w:ind w:left="4008" w:hanging="360"/>
      </w:pPr>
      <w:rPr>
        <w:rFonts w:hint="default"/>
      </w:rPr>
    </w:lvl>
    <w:lvl w:ilvl="5">
      <w:numFmt w:val="bullet"/>
      <w:lvlText w:val="•"/>
      <w:lvlJc w:val="left"/>
      <w:pPr>
        <w:ind w:left="4765" w:hanging="360"/>
      </w:pPr>
      <w:rPr>
        <w:rFonts w:hint="default"/>
      </w:rPr>
    </w:lvl>
    <w:lvl w:ilvl="6">
      <w:numFmt w:val="bullet"/>
      <w:lvlText w:val="•"/>
      <w:lvlJc w:val="left"/>
      <w:pPr>
        <w:ind w:left="5521" w:hanging="360"/>
      </w:pPr>
      <w:rPr>
        <w:rFonts w:hint="default"/>
      </w:rPr>
    </w:lvl>
    <w:lvl w:ilvl="7">
      <w:numFmt w:val="bullet"/>
      <w:lvlText w:val="•"/>
      <w:lvlJc w:val="left"/>
      <w:pPr>
        <w:ind w:left="6277" w:hanging="360"/>
      </w:pPr>
      <w:rPr>
        <w:rFonts w:hint="default"/>
      </w:rPr>
    </w:lvl>
    <w:lvl w:ilvl="8">
      <w:numFmt w:val="bullet"/>
      <w:lvlText w:val="•"/>
      <w:lvlJc w:val="left"/>
      <w:pPr>
        <w:ind w:left="7033" w:hanging="360"/>
      </w:pPr>
      <w:rPr>
        <w:rFonts w:hint="default"/>
      </w:rPr>
    </w:lvl>
  </w:abstractNum>
  <w:abstractNum w:abstractNumId="23" w15:restartNumberingAfterBreak="0">
    <w:nsid w:val="41454879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42BC790A"/>
    <w:multiLevelType w:val="multilevel"/>
    <w:tmpl w:val="AC7A616E"/>
    <w:lvl w:ilvl="0">
      <w:start w:val="8"/>
      <w:numFmt w:val="decimal"/>
      <w:lvlText w:val="%1"/>
      <w:lvlJc w:val="left"/>
      <w:pPr>
        <w:ind w:left="1013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1013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start w:val="1"/>
      <w:numFmt w:val="lowerLetter"/>
      <w:lvlText w:val="%3."/>
      <w:lvlJc w:val="left"/>
      <w:pPr>
        <w:ind w:left="1025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sk-SK" w:eastAsia="en-US" w:bidi="ar-SA"/>
      </w:rPr>
    </w:lvl>
    <w:lvl w:ilvl="3">
      <w:numFmt w:val="bullet"/>
      <w:lvlText w:val="•"/>
      <w:lvlJc w:val="left"/>
      <w:pPr>
        <w:ind w:left="3277" w:hanging="360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30" w:hanging="360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83" w:hanging="360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35" w:hanging="360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88" w:hanging="360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41" w:hanging="360"/>
      </w:pPr>
      <w:rPr>
        <w:rFonts w:hint="default"/>
        <w:lang w:val="sk-SK" w:eastAsia="en-US" w:bidi="ar-SA"/>
      </w:rPr>
    </w:lvl>
  </w:abstractNum>
  <w:abstractNum w:abstractNumId="25" w15:restartNumberingAfterBreak="0">
    <w:nsid w:val="46807116"/>
    <w:multiLevelType w:val="hybridMultilevel"/>
    <w:tmpl w:val="590A61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54274"/>
    <w:multiLevelType w:val="hybridMultilevel"/>
    <w:tmpl w:val="99921756"/>
    <w:lvl w:ilvl="0" w:tplc="DB9C6E86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0C63B5"/>
    <w:multiLevelType w:val="multilevel"/>
    <w:tmpl w:val="63148C44"/>
    <w:lvl w:ilvl="0">
      <w:start w:val="1"/>
      <w:numFmt w:val="decimal"/>
      <w:lvlText w:val="%1"/>
      <w:lvlJc w:val="left"/>
      <w:pPr>
        <w:ind w:left="1010" w:hanging="706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1010" w:hanging="706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2525" w:hanging="706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3277" w:hanging="706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30" w:hanging="706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83" w:hanging="706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35" w:hanging="706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88" w:hanging="706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41" w:hanging="706"/>
      </w:pPr>
      <w:rPr>
        <w:rFonts w:hint="default"/>
        <w:lang w:val="sk-SK" w:eastAsia="en-US" w:bidi="ar-SA"/>
      </w:rPr>
    </w:lvl>
  </w:abstractNum>
  <w:abstractNum w:abstractNumId="28" w15:restartNumberingAfterBreak="0">
    <w:nsid w:val="543B185F"/>
    <w:multiLevelType w:val="hybridMultilevel"/>
    <w:tmpl w:val="59BA8A2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47234"/>
    <w:multiLevelType w:val="hybridMultilevel"/>
    <w:tmpl w:val="35AC5F1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92AC5B10">
      <w:numFmt w:val="bullet"/>
      <w:lvlText w:val="-"/>
      <w:lvlJc w:val="left"/>
      <w:pPr>
        <w:ind w:left="3011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62035D3"/>
    <w:multiLevelType w:val="multilevel"/>
    <w:tmpl w:val="34482184"/>
    <w:lvl w:ilvl="0">
      <w:start w:val="9"/>
      <w:numFmt w:val="decimal"/>
      <w:lvlText w:val="%1"/>
      <w:lvlJc w:val="left"/>
      <w:pPr>
        <w:ind w:left="1013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1013" w:hanging="70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sk-SK" w:eastAsia="en-US" w:bidi="ar-SA"/>
      </w:rPr>
    </w:lvl>
    <w:lvl w:ilvl="2">
      <w:numFmt w:val="bullet"/>
      <w:lvlText w:val="•"/>
      <w:lvlJc w:val="left"/>
      <w:pPr>
        <w:ind w:left="2525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3277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30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8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35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88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41" w:hanging="708"/>
      </w:pPr>
      <w:rPr>
        <w:rFonts w:hint="default"/>
        <w:lang w:val="sk-SK" w:eastAsia="en-US" w:bidi="ar-SA"/>
      </w:rPr>
    </w:lvl>
  </w:abstractNum>
  <w:abstractNum w:abstractNumId="31" w15:restartNumberingAfterBreak="0">
    <w:nsid w:val="6B944DB6"/>
    <w:multiLevelType w:val="multilevel"/>
    <w:tmpl w:val="97926402"/>
    <w:lvl w:ilvl="0">
      <w:start w:val="3"/>
      <w:numFmt w:val="decimal"/>
      <w:lvlText w:val="%1"/>
      <w:lvlJc w:val="left"/>
      <w:pPr>
        <w:ind w:left="305" w:hanging="737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37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"/>
      <w:lvlJc w:val="left"/>
      <w:pPr>
        <w:ind w:left="1730" w:hanging="360"/>
      </w:pPr>
      <w:rPr>
        <w:rFonts w:ascii="Symbol" w:eastAsia="Symbol" w:hAnsi="Symbol" w:cs="Symbol" w:hint="default"/>
        <w:w w:val="100"/>
        <w:sz w:val="22"/>
        <w:szCs w:val="22"/>
        <w:lang w:val="sk-SK" w:eastAsia="en-US" w:bidi="ar-SA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08" w:hanging="360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65" w:hanging="360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21" w:hanging="360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77" w:hanging="360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33" w:hanging="360"/>
      </w:pPr>
      <w:rPr>
        <w:rFonts w:hint="default"/>
        <w:lang w:val="sk-SK" w:eastAsia="en-US" w:bidi="ar-SA"/>
      </w:rPr>
    </w:lvl>
  </w:abstractNum>
  <w:abstractNum w:abstractNumId="32" w15:restartNumberingAfterBreak="0">
    <w:nsid w:val="6DAA59DC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747047B5"/>
    <w:multiLevelType w:val="hybridMultilevel"/>
    <w:tmpl w:val="3E722B7A"/>
    <w:lvl w:ilvl="0" w:tplc="F674555C">
      <w:start w:val="1"/>
      <w:numFmt w:val="bullet"/>
      <w:pStyle w:val="BodyBulet1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26828C74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B590DF8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2196F3E4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1A06B7BC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202A462A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19DA2F4C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D460DEDA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CAA0F28E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550606A"/>
    <w:multiLevelType w:val="hybridMultilevel"/>
    <w:tmpl w:val="3088249C"/>
    <w:lvl w:ilvl="0" w:tplc="041B000F">
      <w:start w:val="1"/>
      <w:numFmt w:val="decimal"/>
      <w:lvlText w:val="%1."/>
      <w:lvlJc w:val="left"/>
      <w:pPr>
        <w:ind w:left="1025" w:hanging="360"/>
      </w:pPr>
    </w:lvl>
    <w:lvl w:ilvl="1" w:tplc="041B0019" w:tentative="1">
      <w:start w:val="1"/>
      <w:numFmt w:val="lowerLetter"/>
      <w:lvlText w:val="%2."/>
      <w:lvlJc w:val="left"/>
      <w:pPr>
        <w:ind w:left="1745" w:hanging="360"/>
      </w:pPr>
    </w:lvl>
    <w:lvl w:ilvl="2" w:tplc="041B001B" w:tentative="1">
      <w:start w:val="1"/>
      <w:numFmt w:val="lowerRoman"/>
      <w:lvlText w:val="%3."/>
      <w:lvlJc w:val="right"/>
      <w:pPr>
        <w:ind w:left="2465" w:hanging="180"/>
      </w:pPr>
    </w:lvl>
    <w:lvl w:ilvl="3" w:tplc="041B000F" w:tentative="1">
      <w:start w:val="1"/>
      <w:numFmt w:val="decimal"/>
      <w:lvlText w:val="%4."/>
      <w:lvlJc w:val="left"/>
      <w:pPr>
        <w:ind w:left="3185" w:hanging="360"/>
      </w:pPr>
    </w:lvl>
    <w:lvl w:ilvl="4" w:tplc="041B0019" w:tentative="1">
      <w:start w:val="1"/>
      <w:numFmt w:val="lowerLetter"/>
      <w:lvlText w:val="%5."/>
      <w:lvlJc w:val="left"/>
      <w:pPr>
        <w:ind w:left="3905" w:hanging="360"/>
      </w:pPr>
    </w:lvl>
    <w:lvl w:ilvl="5" w:tplc="041B001B" w:tentative="1">
      <w:start w:val="1"/>
      <w:numFmt w:val="lowerRoman"/>
      <w:lvlText w:val="%6."/>
      <w:lvlJc w:val="right"/>
      <w:pPr>
        <w:ind w:left="4625" w:hanging="180"/>
      </w:pPr>
    </w:lvl>
    <w:lvl w:ilvl="6" w:tplc="041B000F" w:tentative="1">
      <w:start w:val="1"/>
      <w:numFmt w:val="decimal"/>
      <w:lvlText w:val="%7."/>
      <w:lvlJc w:val="left"/>
      <w:pPr>
        <w:ind w:left="5345" w:hanging="360"/>
      </w:pPr>
    </w:lvl>
    <w:lvl w:ilvl="7" w:tplc="041B0019" w:tentative="1">
      <w:start w:val="1"/>
      <w:numFmt w:val="lowerLetter"/>
      <w:lvlText w:val="%8."/>
      <w:lvlJc w:val="left"/>
      <w:pPr>
        <w:ind w:left="6065" w:hanging="360"/>
      </w:pPr>
    </w:lvl>
    <w:lvl w:ilvl="8" w:tplc="041B001B" w:tentative="1">
      <w:start w:val="1"/>
      <w:numFmt w:val="lowerRoman"/>
      <w:lvlText w:val="%9."/>
      <w:lvlJc w:val="right"/>
      <w:pPr>
        <w:ind w:left="6785" w:hanging="180"/>
      </w:pPr>
    </w:lvl>
  </w:abstractNum>
  <w:abstractNum w:abstractNumId="35" w15:restartNumberingAfterBreak="0">
    <w:nsid w:val="7D613FE9"/>
    <w:multiLevelType w:val="hybridMultilevel"/>
    <w:tmpl w:val="441C715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7E19519C"/>
    <w:multiLevelType w:val="hybridMultilevel"/>
    <w:tmpl w:val="0D4207AE"/>
    <w:lvl w:ilvl="0" w:tplc="041B0019">
      <w:start w:val="1"/>
      <w:numFmt w:val="lowerLetter"/>
      <w:lvlText w:val="%1."/>
      <w:lvlJc w:val="left"/>
      <w:pPr>
        <w:ind w:left="1733" w:hanging="360"/>
      </w:pPr>
    </w:lvl>
    <w:lvl w:ilvl="1" w:tplc="041B0019" w:tentative="1">
      <w:start w:val="1"/>
      <w:numFmt w:val="lowerLetter"/>
      <w:lvlText w:val="%2."/>
      <w:lvlJc w:val="left"/>
      <w:pPr>
        <w:ind w:left="2453" w:hanging="360"/>
      </w:pPr>
    </w:lvl>
    <w:lvl w:ilvl="2" w:tplc="041B001B">
      <w:start w:val="1"/>
      <w:numFmt w:val="lowerRoman"/>
      <w:lvlText w:val="%3."/>
      <w:lvlJc w:val="right"/>
      <w:pPr>
        <w:ind w:left="3173" w:hanging="180"/>
      </w:pPr>
    </w:lvl>
    <w:lvl w:ilvl="3" w:tplc="041B000F" w:tentative="1">
      <w:start w:val="1"/>
      <w:numFmt w:val="decimal"/>
      <w:lvlText w:val="%4."/>
      <w:lvlJc w:val="left"/>
      <w:pPr>
        <w:ind w:left="3893" w:hanging="360"/>
      </w:pPr>
    </w:lvl>
    <w:lvl w:ilvl="4" w:tplc="041B0019" w:tentative="1">
      <w:start w:val="1"/>
      <w:numFmt w:val="lowerLetter"/>
      <w:lvlText w:val="%5."/>
      <w:lvlJc w:val="left"/>
      <w:pPr>
        <w:ind w:left="4613" w:hanging="360"/>
      </w:pPr>
    </w:lvl>
    <w:lvl w:ilvl="5" w:tplc="041B001B" w:tentative="1">
      <w:start w:val="1"/>
      <w:numFmt w:val="lowerRoman"/>
      <w:lvlText w:val="%6."/>
      <w:lvlJc w:val="right"/>
      <w:pPr>
        <w:ind w:left="5333" w:hanging="180"/>
      </w:pPr>
    </w:lvl>
    <w:lvl w:ilvl="6" w:tplc="041B000F" w:tentative="1">
      <w:start w:val="1"/>
      <w:numFmt w:val="decimal"/>
      <w:lvlText w:val="%7."/>
      <w:lvlJc w:val="left"/>
      <w:pPr>
        <w:ind w:left="6053" w:hanging="360"/>
      </w:pPr>
    </w:lvl>
    <w:lvl w:ilvl="7" w:tplc="041B0019" w:tentative="1">
      <w:start w:val="1"/>
      <w:numFmt w:val="lowerLetter"/>
      <w:lvlText w:val="%8."/>
      <w:lvlJc w:val="left"/>
      <w:pPr>
        <w:ind w:left="6773" w:hanging="360"/>
      </w:pPr>
    </w:lvl>
    <w:lvl w:ilvl="8" w:tplc="041B001B" w:tentative="1">
      <w:start w:val="1"/>
      <w:numFmt w:val="lowerRoman"/>
      <w:lvlText w:val="%9."/>
      <w:lvlJc w:val="right"/>
      <w:pPr>
        <w:ind w:left="7493" w:hanging="180"/>
      </w:pPr>
    </w:lvl>
  </w:abstractNum>
  <w:num w:numId="1" w16cid:durableId="1959680176">
    <w:abstractNumId w:val="33"/>
  </w:num>
  <w:num w:numId="2" w16cid:durableId="1094089820">
    <w:abstractNumId w:val="16"/>
  </w:num>
  <w:num w:numId="3" w16cid:durableId="1772699828">
    <w:abstractNumId w:val="2"/>
  </w:num>
  <w:num w:numId="4" w16cid:durableId="21715040">
    <w:abstractNumId w:val="0"/>
  </w:num>
  <w:num w:numId="5" w16cid:durableId="1655068631">
    <w:abstractNumId w:val="29"/>
  </w:num>
  <w:num w:numId="6" w16cid:durableId="675570226">
    <w:abstractNumId w:val="6"/>
  </w:num>
  <w:num w:numId="7" w16cid:durableId="716709137">
    <w:abstractNumId w:val="25"/>
  </w:num>
  <w:num w:numId="8" w16cid:durableId="96759760">
    <w:abstractNumId w:val="1"/>
  </w:num>
  <w:num w:numId="9" w16cid:durableId="194343623">
    <w:abstractNumId w:val="26"/>
  </w:num>
  <w:num w:numId="10" w16cid:durableId="409861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902884">
    <w:abstractNumId w:val="20"/>
  </w:num>
  <w:num w:numId="12" w16cid:durableId="1368792700">
    <w:abstractNumId w:val="3"/>
  </w:num>
  <w:num w:numId="13" w16cid:durableId="11771901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05437923">
    <w:abstractNumId w:val="35"/>
  </w:num>
  <w:num w:numId="15" w16cid:durableId="1232738072">
    <w:abstractNumId w:val="17"/>
  </w:num>
  <w:num w:numId="16" w16cid:durableId="1115565067">
    <w:abstractNumId w:val="13"/>
  </w:num>
  <w:num w:numId="17" w16cid:durableId="1989554162">
    <w:abstractNumId w:val="16"/>
  </w:num>
  <w:num w:numId="18" w16cid:durableId="1378971182">
    <w:abstractNumId w:val="7"/>
  </w:num>
  <w:num w:numId="19" w16cid:durableId="1106120493">
    <w:abstractNumId w:val="11"/>
  </w:num>
  <w:num w:numId="20" w16cid:durableId="831414586">
    <w:abstractNumId w:val="4"/>
  </w:num>
  <w:num w:numId="21" w16cid:durableId="1906455635">
    <w:abstractNumId w:val="8"/>
  </w:num>
  <w:num w:numId="22" w16cid:durableId="1965503706">
    <w:abstractNumId w:val="23"/>
  </w:num>
  <w:num w:numId="23" w16cid:durableId="748766457">
    <w:abstractNumId w:val="32"/>
  </w:num>
  <w:num w:numId="24" w16cid:durableId="1320618334">
    <w:abstractNumId w:val="9"/>
  </w:num>
  <w:num w:numId="25" w16cid:durableId="51539632">
    <w:abstractNumId w:val="27"/>
  </w:num>
  <w:num w:numId="26" w16cid:durableId="1056321549">
    <w:abstractNumId w:val="31"/>
  </w:num>
  <w:num w:numId="27" w16cid:durableId="1215240698">
    <w:abstractNumId w:val="10"/>
  </w:num>
  <w:num w:numId="28" w16cid:durableId="825635552">
    <w:abstractNumId w:val="5"/>
  </w:num>
  <w:num w:numId="29" w16cid:durableId="1121998969">
    <w:abstractNumId w:val="19"/>
  </w:num>
  <w:num w:numId="30" w16cid:durableId="1858419546">
    <w:abstractNumId w:val="15"/>
  </w:num>
  <w:num w:numId="31" w16cid:durableId="1975209982">
    <w:abstractNumId w:val="21"/>
  </w:num>
  <w:num w:numId="32" w16cid:durableId="2045210703">
    <w:abstractNumId w:val="22"/>
  </w:num>
  <w:num w:numId="33" w16cid:durableId="1784376419">
    <w:abstractNumId w:val="24"/>
  </w:num>
  <w:num w:numId="34" w16cid:durableId="656611322">
    <w:abstractNumId w:val="18"/>
  </w:num>
  <w:num w:numId="35" w16cid:durableId="309558030">
    <w:abstractNumId w:val="36"/>
  </w:num>
  <w:num w:numId="36" w16cid:durableId="1214348092">
    <w:abstractNumId w:val="30"/>
  </w:num>
  <w:num w:numId="37" w16cid:durableId="783813268">
    <w:abstractNumId w:val="34"/>
  </w:num>
  <w:num w:numId="38" w16cid:durableId="2037122899">
    <w:abstractNumId w:val="14"/>
  </w:num>
  <w:num w:numId="39" w16cid:durableId="1543439832">
    <w:abstractNumId w:val="28"/>
  </w:num>
  <w:num w:numId="40" w16cid:durableId="291791830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66"/>
    <w:rsid w:val="0000402F"/>
    <w:rsid w:val="00005566"/>
    <w:rsid w:val="00005E17"/>
    <w:rsid w:val="0000762D"/>
    <w:rsid w:val="0000791F"/>
    <w:rsid w:val="00007E5F"/>
    <w:rsid w:val="000122DE"/>
    <w:rsid w:val="000145D4"/>
    <w:rsid w:val="0001541A"/>
    <w:rsid w:val="0002226A"/>
    <w:rsid w:val="00024F32"/>
    <w:rsid w:val="00026101"/>
    <w:rsid w:val="00030597"/>
    <w:rsid w:val="0003135E"/>
    <w:rsid w:val="00033B26"/>
    <w:rsid w:val="00035B8D"/>
    <w:rsid w:val="00037C88"/>
    <w:rsid w:val="00042945"/>
    <w:rsid w:val="00043DAD"/>
    <w:rsid w:val="00046000"/>
    <w:rsid w:val="00047B42"/>
    <w:rsid w:val="00051F7D"/>
    <w:rsid w:val="0005530B"/>
    <w:rsid w:val="00055840"/>
    <w:rsid w:val="00063A88"/>
    <w:rsid w:val="0006466D"/>
    <w:rsid w:val="00065FB7"/>
    <w:rsid w:val="000678CC"/>
    <w:rsid w:val="000679CE"/>
    <w:rsid w:val="00070C40"/>
    <w:rsid w:val="00072799"/>
    <w:rsid w:val="0007521F"/>
    <w:rsid w:val="00075E21"/>
    <w:rsid w:val="00081C32"/>
    <w:rsid w:val="0008361A"/>
    <w:rsid w:val="00083DA6"/>
    <w:rsid w:val="00090376"/>
    <w:rsid w:val="00090626"/>
    <w:rsid w:val="00090A3D"/>
    <w:rsid w:val="000912BB"/>
    <w:rsid w:val="000949CD"/>
    <w:rsid w:val="00095398"/>
    <w:rsid w:val="00096E3C"/>
    <w:rsid w:val="000A1745"/>
    <w:rsid w:val="000A2BC8"/>
    <w:rsid w:val="000A589D"/>
    <w:rsid w:val="000A5ED0"/>
    <w:rsid w:val="000B0C08"/>
    <w:rsid w:val="000B14F0"/>
    <w:rsid w:val="000B17C9"/>
    <w:rsid w:val="000B2301"/>
    <w:rsid w:val="000B4E1B"/>
    <w:rsid w:val="000B6050"/>
    <w:rsid w:val="000B7BE3"/>
    <w:rsid w:val="000B7F28"/>
    <w:rsid w:val="000B7FC1"/>
    <w:rsid w:val="000C4D9A"/>
    <w:rsid w:val="000D1F1E"/>
    <w:rsid w:val="000D4E2F"/>
    <w:rsid w:val="000D5804"/>
    <w:rsid w:val="000D65A1"/>
    <w:rsid w:val="000D7144"/>
    <w:rsid w:val="000D7F6F"/>
    <w:rsid w:val="000E14C7"/>
    <w:rsid w:val="000E510C"/>
    <w:rsid w:val="000E5475"/>
    <w:rsid w:val="000E6AE3"/>
    <w:rsid w:val="000E7BE3"/>
    <w:rsid w:val="000F0B8B"/>
    <w:rsid w:val="000F18C2"/>
    <w:rsid w:val="000F3E6D"/>
    <w:rsid w:val="000F4A80"/>
    <w:rsid w:val="000F5506"/>
    <w:rsid w:val="00101C50"/>
    <w:rsid w:val="001026D9"/>
    <w:rsid w:val="00104183"/>
    <w:rsid w:val="001048DE"/>
    <w:rsid w:val="00106198"/>
    <w:rsid w:val="00110258"/>
    <w:rsid w:val="00110778"/>
    <w:rsid w:val="00112E50"/>
    <w:rsid w:val="0011367D"/>
    <w:rsid w:val="00115352"/>
    <w:rsid w:val="00124151"/>
    <w:rsid w:val="00124913"/>
    <w:rsid w:val="00124DCD"/>
    <w:rsid w:val="00125810"/>
    <w:rsid w:val="00126DB2"/>
    <w:rsid w:val="00130CE0"/>
    <w:rsid w:val="00132B8D"/>
    <w:rsid w:val="0013405C"/>
    <w:rsid w:val="00134D1A"/>
    <w:rsid w:val="001354ED"/>
    <w:rsid w:val="00135FE1"/>
    <w:rsid w:val="0013651A"/>
    <w:rsid w:val="00136770"/>
    <w:rsid w:val="0013722D"/>
    <w:rsid w:val="00141292"/>
    <w:rsid w:val="001421BE"/>
    <w:rsid w:val="00142666"/>
    <w:rsid w:val="001430F8"/>
    <w:rsid w:val="00143851"/>
    <w:rsid w:val="0014694B"/>
    <w:rsid w:val="001474C7"/>
    <w:rsid w:val="00152599"/>
    <w:rsid w:val="00152CA7"/>
    <w:rsid w:val="00155D31"/>
    <w:rsid w:val="0015646A"/>
    <w:rsid w:val="00157348"/>
    <w:rsid w:val="00163C20"/>
    <w:rsid w:val="0016403E"/>
    <w:rsid w:val="00167D9D"/>
    <w:rsid w:val="00171AF1"/>
    <w:rsid w:val="0017321D"/>
    <w:rsid w:val="00174D84"/>
    <w:rsid w:val="00180DBA"/>
    <w:rsid w:val="00181562"/>
    <w:rsid w:val="00183B49"/>
    <w:rsid w:val="00184FE6"/>
    <w:rsid w:val="001865EF"/>
    <w:rsid w:val="00194921"/>
    <w:rsid w:val="00194D83"/>
    <w:rsid w:val="0019531D"/>
    <w:rsid w:val="001967C0"/>
    <w:rsid w:val="00196A4F"/>
    <w:rsid w:val="00197FF9"/>
    <w:rsid w:val="001A2967"/>
    <w:rsid w:val="001A452A"/>
    <w:rsid w:val="001B329F"/>
    <w:rsid w:val="001B342A"/>
    <w:rsid w:val="001B4E6A"/>
    <w:rsid w:val="001B7BE4"/>
    <w:rsid w:val="001C0225"/>
    <w:rsid w:val="001C0768"/>
    <w:rsid w:val="001C0ED0"/>
    <w:rsid w:val="001C1A13"/>
    <w:rsid w:val="001C3B39"/>
    <w:rsid w:val="001C5B38"/>
    <w:rsid w:val="001C7820"/>
    <w:rsid w:val="001C7BA8"/>
    <w:rsid w:val="001D11AF"/>
    <w:rsid w:val="001D6807"/>
    <w:rsid w:val="001E12CB"/>
    <w:rsid w:val="001E2C00"/>
    <w:rsid w:val="001E41D1"/>
    <w:rsid w:val="001E6F07"/>
    <w:rsid w:val="001F4265"/>
    <w:rsid w:val="00200E29"/>
    <w:rsid w:val="0020219F"/>
    <w:rsid w:val="002027F1"/>
    <w:rsid w:val="002034B0"/>
    <w:rsid w:val="00210088"/>
    <w:rsid w:val="002129D1"/>
    <w:rsid w:val="00212AD8"/>
    <w:rsid w:val="0021339A"/>
    <w:rsid w:val="00214E76"/>
    <w:rsid w:val="00215009"/>
    <w:rsid w:val="0022540F"/>
    <w:rsid w:val="00227070"/>
    <w:rsid w:val="002305F8"/>
    <w:rsid w:val="00231321"/>
    <w:rsid w:val="00235439"/>
    <w:rsid w:val="002357BC"/>
    <w:rsid w:val="00235FCC"/>
    <w:rsid w:val="002374B2"/>
    <w:rsid w:val="0024045C"/>
    <w:rsid w:val="002404D5"/>
    <w:rsid w:val="00240EAF"/>
    <w:rsid w:val="0024264B"/>
    <w:rsid w:val="00242FE0"/>
    <w:rsid w:val="002450F6"/>
    <w:rsid w:val="00246174"/>
    <w:rsid w:val="00246DBF"/>
    <w:rsid w:val="00247D9A"/>
    <w:rsid w:val="0025164A"/>
    <w:rsid w:val="002516B7"/>
    <w:rsid w:val="00251B15"/>
    <w:rsid w:val="0025372E"/>
    <w:rsid w:val="00256BB5"/>
    <w:rsid w:val="00257672"/>
    <w:rsid w:val="00260F65"/>
    <w:rsid w:val="0026283F"/>
    <w:rsid w:val="00263A09"/>
    <w:rsid w:val="00265BCE"/>
    <w:rsid w:val="00266E14"/>
    <w:rsid w:val="00271754"/>
    <w:rsid w:val="00272A07"/>
    <w:rsid w:val="00274422"/>
    <w:rsid w:val="00277485"/>
    <w:rsid w:val="0028676D"/>
    <w:rsid w:val="0028676E"/>
    <w:rsid w:val="00286AE9"/>
    <w:rsid w:val="00286C19"/>
    <w:rsid w:val="00286C75"/>
    <w:rsid w:val="00296D9A"/>
    <w:rsid w:val="002A0762"/>
    <w:rsid w:val="002A0B65"/>
    <w:rsid w:val="002A12B5"/>
    <w:rsid w:val="002A4F2F"/>
    <w:rsid w:val="002A54C3"/>
    <w:rsid w:val="002B07B2"/>
    <w:rsid w:val="002B07E8"/>
    <w:rsid w:val="002B36E5"/>
    <w:rsid w:val="002B3946"/>
    <w:rsid w:val="002B43D9"/>
    <w:rsid w:val="002B4F69"/>
    <w:rsid w:val="002B6353"/>
    <w:rsid w:val="002C01AE"/>
    <w:rsid w:val="002C3CD6"/>
    <w:rsid w:val="002C4E4C"/>
    <w:rsid w:val="002C574B"/>
    <w:rsid w:val="002C601B"/>
    <w:rsid w:val="002C6A3B"/>
    <w:rsid w:val="002D1235"/>
    <w:rsid w:val="002D36FD"/>
    <w:rsid w:val="002D4DE3"/>
    <w:rsid w:val="002D5042"/>
    <w:rsid w:val="002D6816"/>
    <w:rsid w:val="002D7B59"/>
    <w:rsid w:val="002E08B4"/>
    <w:rsid w:val="002E0A88"/>
    <w:rsid w:val="002E0D03"/>
    <w:rsid w:val="002E1385"/>
    <w:rsid w:val="002E153D"/>
    <w:rsid w:val="002E257B"/>
    <w:rsid w:val="002E4BAA"/>
    <w:rsid w:val="002E4D12"/>
    <w:rsid w:val="002E545B"/>
    <w:rsid w:val="002F1DC2"/>
    <w:rsid w:val="002F4922"/>
    <w:rsid w:val="002F6391"/>
    <w:rsid w:val="002F653E"/>
    <w:rsid w:val="00302E1A"/>
    <w:rsid w:val="003047C1"/>
    <w:rsid w:val="00310B51"/>
    <w:rsid w:val="003120E3"/>
    <w:rsid w:val="00313D28"/>
    <w:rsid w:val="0031488A"/>
    <w:rsid w:val="00316E64"/>
    <w:rsid w:val="00321CC3"/>
    <w:rsid w:val="003224ED"/>
    <w:rsid w:val="0032333F"/>
    <w:rsid w:val="003263E8"/>
    <w:rsid w:val="00326B09"/>
    <w:rsid w:val="003271D4"/>
    <w:rsid w:val="00327883"/>
    <w:rsid w:val="0033084C"/>
    <w:rsid w:val="00332592"/>
    <w:rsid w:val="0033408A"/>
    <w:rsid w:val="003345C3"/>
    <w:rsid w:val="00337905"/>
    <w:rsid w:val="00341EB1"/>
    <w:rsid w:val="00342F0C"/>
    <w:rsid w:val="00343833"/>
    <w:rsid w:val="00345E43"/>
    <w:rsid w:val="003511F3"/>
    <w:rsid w:val="00351C87"/>
    <w:rsid w:val="0035440D"/>
    <w:rsid w:val="00354AA6"/>
    <w:rsid w:val="00360987"/>
    <w:rsid w:val="003628F7"/>
    <w:rsid w:val="00365454"/>
    <w:rsid w:val="00365C65"/>
    <w:rsid w:val="00367A09"/>
    <w:rsid w:val="003720A0"/>
    <w:rsid w:val="00372FB2"/>
    <w:rsid w:val="00373CD2"/>
    <w:rsid w:val="003801D9"/>
    <w:rsid w:val="00382B8F"/>
    <w:rsid w:val="0038487F"/>
    <w:rsid w:val="00384DB9"/>
    <w:rsid w:val="003904EF"/>
    <w:rsid w:val="00390D9B"/>
    <w:rsid w:val="00392554"/>
    <w:rsid w:val="0039290B"/>
    <w:rsid w:val="003930F9"/>
    <w:rsid w:val="00395C37"/>
    <w:rsid w:val="0039637F"/>
    <w:rsid w:val="003A06F6"/>
    <w:rsid w:val="003A1D9B"/>
    <w:rsid w:val="003A321E"/>
    <w:rsid w:val="003A373D"/>
    <w:rsid w:val="003A5183"/>
    <w:rsid w:val="003A5226"/>
    <w:rsid w:val="003A5E98"/>
    <w:rsid w:val="003A6F8A"/>
    <w:rsid w:val="003A7CC7"/>
    <w:rsid w:val="003B3E27"/>
    <w:rsid w:val="003B5C93"/>
    <w:rsid w:val="003B72F3"/>
    <w:rsid w:val="003C225F"/>
    <w:rsid w:val="003C5C5E"/>
    <w:rsid w:val="003C682A"/>
    <w:rsid w:val="003D36BC"/>
    <w:rsid w:val="003D44BB"/>
    <w:rsid w:val="003D46BE"/>
    <w:rsid w:val="003D4911"/>
    <w:rsid w:val="003D4D65"/>
    <w:rsid w:val="003D555F"/>
    <w:rsid w:val="003D6182"/>
    <w:rsid w:val="003D6E09"/>
    <w:rsid w:val="003E09CE"/>
    <w:rsid w:val="003E12CD"/>
    <w:rsid w:val="003E1CDB"/>
    <w:rsid w:val="003E316B"/>
    <w:rsid w:val="003E3E94"/>
    <w:rsid w:val="003F11D4"/>
    <w:rsid w:val="003F390E"/>
    <w:rsid w:val="003F67EE"/>
    <w:rsid w:val="003F7628"/>
    <w:rsid w:val="003F7995"/>
    <w:rsid w:val="00400E66"/>
    <w:rsid w:val="00402285"/>
    <w:rsid w:val="00402AF7"/>
    <w:rsid w:val="00402C13"/>
    <w:rsid w:val="00406FF5"/>
    <w:rsid w:val="00407234"/>
    <w:rsid w:val="00411038"/>
    <w:rsid w:val="00412E5E"/>
    <w:rsid w:val="0041792A"/>
    <w:rsid w:val="00420E77"/>
    <w:rsid w:val="0042131A"/>
    <w:rsid w:val="00421EA6"/>
    <w:rsid w:val="0042229C"/>
    <w:rsid w:val="004261C8"/>
    <w:rsid w:val="00434672"/>
    <w:rsid w:val="0043523A"/>
    <w:rsid w:val="00435AE7"/>
    <w:rsid w:val="00437063"/>
    <w:rsid w:val="00441495"/>
    <w:rsid w:val="0044587B"/>
    <w:rsid w:val="00445F47"/>
    <w:rsid w:val="00447092"/>
    <w:rsid w:val="0045044D"/>
    <w:rsid w:val="00454E0D"/>
    <w:rsid w:val="00457D28"/>
    <w:rsid w:val="00462671"/>
    <w:rsid w:val="00464B86"/>
    <w:rsid w:val="004667C3"/>
    <w:rsid w:val="00466B3F"/>
    <w:rsid w:val="00467825"/>
    <w:rsid w:val="004759AC"/>
    <w:rsid w:val="004773A3"/>
    <w:rsid w:val="00480936"/>
    <w:rsid w:val="004820F1"/>
    <w:rsid w:val="004825A2"/>
    <w:rsid w:val="00482886"/>
    <w:rsid w:val="004846E9"/>
    <w:rsid w:val="00487843"/>
    <w:rsid w:val="00490C66"/>
    <w:rsid w:val="00490FB6"/>
    <w:rsid w:val="004912F1"/>
    <w:rsid w:val="00491498"/>
    <w:rsid w:val="00491A5A"/>
    <w:rsid w:val="00491AD9"/>
    <w:rsid w:val="004929EE"/>
    <w:rsid w:val="00495C65"/>
    <w:rsid w:val="004A044B"/>
    <w:rsid w:val="004A1B76"/>
    <w:rsid w:val="004A20AA"/>
    <w:rsid w:val="004A2461"/>
    <w:rsid w:val="004A7184"/>
    <w:rsid w:val="004B1EBE"/>
    <w:rsid w:val="004B2638"/>
    <w:rsid w:val="004B3FBA"/>
    <w:rsid w:val="004B6151"/>
    <w:rsid w:val="004B6918"/>
    <w:rsid w:val="004B75A9"/>
    <w:rsid w:val="004B7763"/>
    <w:rsid w:val="004C2511"/>
    <w:rsid w:val="004C6F91"/>
    <w:rsid w:val="004C75FA"/>
    <w:rsid w:val="004C77DC"/>
    <w:rsid w:val="004C7D81"/>
    <w:rsid w:val="004D0401"/>
    <w:rsid w:val="004D2150"/>
    <w:rsid w:val="004D49CD"/>
    <w:rsid w:val="004D4BD8"/>
    <w:rsid w:val="004E085E"/>
    <w:rsid w:val="004E1BC4"/>
    <w:rsid w:val="004E26DC"/>
    <w:rsid w:val="004E376C"/>
    <w:rsid w:val="004E57C6"/>
    <w:rsid w:val="004E700F"/>
    <w:rsid w:val="004F2DC4"/>
    <w:rsid w:val="004F574E"/>
    <w:rsid w:val="00501891"/>
    <w:rsid w:val="0050295B"/>
    <w:rsid w:val="00502CE0"/>
    <w:rsid w:val="00503EA4"/>
    <w:rsid w:val="00505A23"/>
    <w:rsid w:val="005062F5"/>
    <w:rsid w:val="00506D75"/>
    <w:rsid w:val="00507A74"/>
    <w:rsid w:val="00510636"/>
    <w:rsid w:val="0051165E"/>
    <w:rsid w:val="00515876"/>
    <w:rsid w:val="005160E6"/>
    <w:rsid w:val="00516250"/>
    <w:rsid w:val="00517BA8"/>
    <w:rsid w:val="00522FBC"/>
    <w:rsid w:val="00524FAC"/>
    <w:rsid w:val="005250A4"/>
    <w:rsid w:val="0052584D"/>
    <w:rsid w:val="00531E7D"/>
    <w:rsid w:val="0053678D"/>
    <w:rsid w:val="00537ABC"/>
    <w:rsid w:val="00542188"/>
    <w:rsid w:val="00543148"/>
    <w:rsid w:val="005464DF"/>
    <w:rsid w:val="00546866"/>
    <w:rsid w:val="00547BEA"/>
    <w:rsid w:val="0055150F"/>
    <w:rsid w:val="00553C9F"/>
    <w:rsid w:val="00556775"/>
    <w:rsid w:val="005575EC"/>
    <w:rsid w:val="00564F28"/>
    <w:rsid w:val="00565306"/>
    <w:rsid w:val="00570FAC"/>
    <w:rsid w:val="005727A8"/>
    <w:rsid w:val="00573F13"/>
    <w:rsid w:val="00575689"/>
    <w:rsid w:val="00577B63"/>
    <w:rsid w:val="00583314"/>
    <w:rsid w:val="00586711"/>
    <w:rsid w:val="00590C98"/>
    <w:rsid w:val="00593104"/>
    <w:rsid w:val="005946DC"/>
    <w:rsid w:val="00596DE3"/>
    <w:rsid w:val="005A0B57"/>
    <w:rsid w:val="005A7787"/>
    <w:rsid w:val="005A7879"/>
    <w:rsid w:val="005B1E93"/>
    <w:rsid w:val="005B3D5E"/>
    <w:rsid w:val="005B5215"/>
    <w:rsid w:val="005B5C2E"/>
    <w:rsid w:val="005B61A5"/>
    <w:rsid w:val="005B6B9C"/>
    <w:rsid w:val="005B6CE4"/>
    <w:rsid w:val="005C0F0D"/>
    <w:rsid w:val="005C1F41"/>
    <w:rsid w:val="005C25F5"/>
    <w:rsid w:val="005C2FD4"/>
    <w:rsid w:val="005C3AF7"/>
    <w:rsid w:val="005C56E3"/>
    <w:rsid w:val="005C756F"/>
    <w:rsid w:val="005D12BB"/>
    <w:rsid w:val="005D1E6C"/>
    <w:rsid w:val="005D2A70"/>
    <w:rsid w:val="005D3CBB"/>
    <w:rsid w:val="005D4062"/>
    <w:rsid w:val="005D602F"/>
    <w:rsid w:val="005D6FF7"/>
    <w:rsid w:val="005E30C6"/>
    <w:rsid w:val="005E454F"/>
    <w:rsid w:val="005F05AC"/>
    <w:rsid w:val="005F0712"/>
    <w:rsid w:val="005F091B"/>
    <w:rsid w:val="005F1799"/>
    <w:rsid w:val="005F287F"/>
    <w:rsid w:val="005F2D11"/>
    <w:rsid w:val="005F6A16"/>
    <w:rsid w:val="00603EDA"/>
    <w:rsid w:val="006053AC"/>
    <w:rsid w:val="006059CA"/>
    <w:rsid w:val="006071D4"/>
    <w:rsid w:val="006072A1"/>
    <w:rsid w:val="00612B12"/>
    <w:rsid w:val="0061618A"/>
    <w:rsid w:val="006203A1"/>
    <w:rsid w:val="00620626"/>
    <w:rsid w:val="00620B4B"/>
    <w:rsid w:val="00620D64"/>
    <w:rsid w:val="00624920"/>
    <w:rsid w:val="00625D50"/>
    <w:rsid w:val="00626535"/>
    <w:rsid w:val="0063322A"/>
    <w:rsid w:val="006347FF"/>
    <w:rsid w:val="006369EF"/>
    <w:rsid w:val="00637B51"/>
    <w:rsid w:val="0065009F"/>
    <w:rsid w:val="0065230B"/>
    <w:rsid w:val="00656DB7"/>
    <w:rsid w:val="00657291"/>
    <w:rsid w:val="006604D3"/>
    <w:rsid w:val="006616AF"/>
    <w:rsid w:val="00661D93"/>
    <w:rsid w:val="0066284C"/>
    <w:rsid w:val="00662D83"/>
    <w:rsid w:val="006660F2"/>
    <w:rsid w:val="006679F0"/>
    <w:rsid w:val="00670521"/>
    <w:rsid w:val="0067202A"/>
    <w:rsid w:val="006728E0"/>
    <w:rsid w:val="00672C5E"/>
    <w:rsid w:val="006759A5"/>
    <w:rsid w:val="00675F20"/>
    <w:rsid w:val="00680C03"/>
    <w:rsid w:val="0068134C"/>
    <w:rsid w:val="00684218"/>
    <w:rsid w:val="00684325"/>
    <w:rsid w:val="00684DEA"/>
    <w:rsid w:val="00684EFE"/>
    <w:rsid w:val="00684FC3"/>
    <w:rsid w:val="006852F7"/>
    <w:rsid w:val="00692961"/>
    <w:rsid w:val="00692CE8"/>
    <w:rsid w:val="00693586"/>
    <w:rsid w:val="0069510A"/>
    <w:rsid w:val="00695289"/>
    <w:rsid w:val="00696088"/>
    <w:rsid w:val="00697E7F"/>
    <w:rsid w:val="006A0011"/>
    <w:rsid w:val="006A0A36"/>
    <w:rsid w:val="006A0CF7"/>
    <w:rsid w:val="006A1B05"/>
    <w:rsid w:val="006A2511"/>
    <w:rsid w:val="006A2EED"/>
    <w:rsid w:val="006A40F1"/>
    <w:rsid w:val="006A430D"/>
    <w:rsid w:val="006A5381"/>
    <w:rsid w:val="006A5DB8"/>
    <w:rsid w:val="006B00EF"/>
    <w:rsid w:val="006B17FF"/>
    <w:rsid w:val="006B1DC0"/>
    <w:rsid w:val="006B3A45"/>
    <w:rsid w:val="006B4582"/>
    <w:rsid w:val="006B4931"/>
    <w:rsid w:val="006B508D"/>
    <w:rsid w:val="006B650F"/>
    <w:rsid w:val="006B690E"/>
    <w:rsid w:val="006C29C3"/>
    <w:rsid w:val="006C4E29"/>
    <w:rsid w:val="006C5042"/>
    <w:rsid w:val="006C5394"/>
    <w:rsid w:val="006D0822"/>
    <w:rsid w:val="006D1148"/>
    <w:rsid w:val="006D233E"/>
    <w:rsid w:val="006D28B3"/>
    <w:rsid w:val="006D5921"/>
    <w:rsid w:val="006D6D8E"/>
    <w:rsid w:val="006D71AF"/>
    <w:rsid w:val="006E1452"/>
    <w:rsid w:val="006E678F"/>
    <w:rsid w:val="006E6DC1"/>
    <w:rsid w:val="006F1104"/>
    <w:rsid w:val="006F1F23"/>
    <w:rsid w:val="006F2193"/>
    <w:rsid w:val="006F3443"/>
    <w:rsid w:val="006F4DB0"/>
    <w:rsid w:val="00702E36"/>
    <w:rsid w:val="007040D4"/>
    <w:rsid w:val="0070549D"/>
    <w:rsid w:val="00714CBD"/>
    <w:rsid w:val="00714E27"/>
    <w:rsid w:val="00715CA0"/>
    <w:rsid w:val="00715E10"/>
    <w:rsid w:val="0071622E"/>
    <w:rsid w:val="00721426"/>
    <w:rsid w:val="00721D32"/>
    <w:rsid w:val="007236F3"/>
    <w:rsid w:val="0072454B"/>
    <w:rsid w:val="00725B24"/>
    <w:rsid w:val="0072651C"/>
    <w:rsid w:val="00727C18"/>
    <w:rsid w:val="00733351"/>
    <w:rsid w:val="00734C15"/>
    <w:rsid w:val="007351C7"/>
    <w:rsid w:val="0074133E"/>
    <w:rsid w:val="007417CE"/>
    <w:rsid w:val="0074314E"/>
    <w:rsid w:val="00743D42"/>
    <w:rsid w:val="00744498"/>
    <w:rsid w:val="007455CA"/>
    <w:rsid w:val="00747ADB"/>
    <w:rsid w:val="007527DE"/>
    <w:rsid w:val="00753F1F"/>
    <w:rsid w:val="00754469"/>
    <w:rsid w:val="00755152"/>
    <w:rsid w:val="007600C6"/>
    <w:rsid w:val="007605EE"/>
    <w:rsid w:val="00761349"/>
    <w:rsid w:val="00762DB5"/>
    <w:rsid w:val="007655F4"/>
    <w:rsid w:val="00766A43"/>
    <w:rsid w:val="00766CB9"/>
    <w:rsid w:val="007708A8"/>
    <w:rsid w:val="00774FF1"/>
    <w:rsid w:val="00775B4E"/>
    <w:rsid w:val="00777D8F"/>
    <w:rsid w:val="00777E23"/>
    <w:rsid w:val="00782439"/>
    <w:rsid w:val="00785FB0"/>
    <w:rsid w:val="00786C8D"/>
    <w:rsid w:val="0078785F"/>
    <w:rsid w:val="00792ED8"/>
    <w:rsid w:val="007933E6"/>
    <w:rsid w:val="00793B37"/>
    <w:rsid w:val="007A0989"/>
    <w:rsid w:val="007A180A"/>
    <w:rsid w:val="007A4076"/>
    <w:rsid w:val="007A4DE3"/>
    <w:rsid w:val="007A651E"/>
    <w:rsid w:val="007B1586"/>
    <w:rsid w:val="007B34EC"/>
    <w:rsid w:val="007B36B7"/>
    <w:rsid w:val="007C1CBE"/>
    <w:rsid w:val="007C1F88"/>
    <w:rsid w:val="007C20FF"/>
    <w:rsid w:val="007C2B29"/>
    <w:rsid w:val="007C369A"/>
    <w:rsid w:val="007C478B"/>
    <w:rsid w:val="007C719C"/>
    <w:rsid w:val="007C7AE4"/>
    <w:rsid w:val="007D1E01"/>
    <w:rsid w:val="007D3C67"/>
    <w:rsid w:val="007D6134"/>
    <w:rsid w:val="007D687A"/>
    <w:rsid w:val="007D6DD5"/>
    <w:rsid w:val="007D757F"/>
    <w:rsid w:val="007E2D7B"/>
    <w:rsid w:val="007F5E93"/>
    <w:rsid w:val="007F66B9"/>
    <w:rsid w:val="00801BBD"/>
    <w:rsid w:val="00801EB9"/>
    <w:rsid w:val="00811E1F"/>
    <w:rsid w:val="00812403"/>
    <w:rsid w:val="00813F12"/>
    <w:rsid w:val="0081509B"/>
    <w:rsid w:val="00816597"/>
    <w:rsid w:val="00816815"/>
    <w:rsid w:val="00820838"/>
    <w:rsid w:val="008216C0"/>
    <w:rsid w:val="00823449"/>
    <w:rsid w:val="00825A0D"/>
    <w:rsid w:val="008262BA"/>
    <w:rsid w:val="008301D4"/>
    <w:rsid w:val="00832D1B"/>
    <w:rsid w:val="0083389A"/>
    <w:rsid w:val="00840332"/>
    <w:rsid w:val="00840E31"/>
    <w:rsid w:val="008411A6"/>
    <w:rsid w:val="00842E1B"/>
    <w:rsid w:val="008436D2"/>
    <w:rsid w:val="008446DB"/>
    <w:rsid w:val="0084477E"/>
    <w:rsid w:val="00845C20"/>
    <w:rsid w:val="008469E2"/>
    <w:rsid w:val="00846A64"/>
    <w:rsid w:val="00854455"/>
    <w:rsid w:val="0085503D"/>
    <w:rsid w:val="0085683A"/>
    <w:rsid w:val="00860009"/>
    <w:rsid w:val="00860593"/>
    <w:rsid w:val="00861DBB"/>
    <w:rsid w:val="00864040"/>
    <w:rsid w:val="00864529"/>
    <w:rsid w:val="00864F59"/>
    <w:rsid w:val="0086623A"/>
    <w:rsid w:val="0087224F"/>
    <w:rsid w:val="008819D3"/>
    <w:rsid w:val="008829FB"/>
    <w:rsid w:val="0088373D"/>
    <w:rsid w:val="008850DF"/>
    <w:rsid w:val="00894810"/>
    <w:rsid w:val="00896DA9"/>
    <w:rsid w:val="00897628"/>
    <w:rsid w:val="00897BC4"/>
    <w:rsid w:val="008A3715"/>
    <w:rsid w:val="008A374C"/>
    <w:rsid w:val="008B2788"/>
    <w:rsid w:val="008B49ED"/>
    <w:rsid w:val="008B6080"/>
    <w:rsid w:val="008B69C0"/>
    <w:rsid w:val="008B7BFD"/>
    <w:rsid w:val="008C2FA4"/>
    <w:rsid w:val="008C56A2"/>
    <w:rsid w:val="008C6B62"/>
    <w:rsid w:val="008C722B"/>
    <w:rsid w:val="008D3E6F"/>
    <w:rsid w:val="008D52CF"/>
    <w:rsid w:val="008E157B"/>
    <w:rsid w:val="008E3B10"/>
    <w:rsid w:val="008E4798"/>
    <w:rsid w:val="008E5090"/>
    <w:rsid w:val="008E5572"/>
    <w:rsid w:val="008E6AC7"/>
    <w:rsid w:val="008F13AC"/>
    <w:rsid w:val="008F2D23"/>
    <w:rsid w:val="008F35B8"/>
    <w:rsid w:val="008F6BB1"/>
    <w:rsid w:val="008F6C68"/>
    <w:rsid w:val="00900337"/>
    <w:rsid w:val="009019ED"/>
    <w:rsid w:val="00902D31"/>
    <w:rsid w:val="009055A5"/>
    <w:rsid w:val="00905C15"/>
    <w:rsid w:val="00906BDF"/>
    <w:rsid w:val="00907C74"/>
    <w:rsid w:val="00910FCD"/>
    <w:rsid w:val="0091186E"/>
    <w:rsid w:val="00911A43"/>
    <w:rsid w:val="00912F97"/>
    <w:rsid w:val="00913AB1"/>
    <w:rsid w:val="009162E6"/>
    <w:rsid w:val="009163E3"/>
    <w:rsid w:val="00916E41"/>
    <w:rsid w:val="00921B88"/>
    <w:rsid w:val="00923578"/>
    <w:rsid w:val="009304E5"/>
    <w:rsid w:val="00931A53"/>
    <w:rsid w:val="00934799"/>
    <w:rsid w:val="00935C69"/>
    <w:rsid w:val="00936911"/>
    <w:rsid w:val="009408BF"/>
    <w:rsid w:val="009414FD"/>
    <w:rsid w:val="0094214F"/>
    <w:rsid w:val="00943113"/>
    <w:rsid w:val="00944958"/>
    <w:rsid w:val="00944C3B"/>
    <w:rsid w:val="00945A93"/>
    <w:rsid w:val="0094633D"/>
    <w:rsid w:val="0095119C"/>
    <w:rsid w:val="009527A5"/>
    <w:rsid w:val="009528F8"/>
    <w:rsid w:val="00954ED8"/>
    <w:rsid w:val="009557F9"/>
    <w:rsid w:val="00955B02"/>
    <w:rsid w:val="0095663C"/>
    <w:rsid w:val="00961440"/>
    <w:rsid w:val="0096176C"/>
    <w:rsid w:val="009626F4"/>
    <w:rsid w:val="0096523D"/>
    <w:rsid w:val="00965D5A"/>
    <w:rsid w:val="00972A0E"/>
    <w:rsid w:val="00973A08"/>
    <w:rsid w:val="009750E0"/>
    <w:rsid w:val="0097538C"/>
    <w:rsid w:val="00977630"/>
    <w:rsid w:val="009778A1"/>
    <w:rsid w:val="0098114D"/>
    <w:rsid w:val="009841DF"/>
    <w:rsid w:val="00984625"/>
    <w:rsid w:val="009860E2"/>
    <w:rsid w:val="00986CC6"/>
    <w:rsid w:val="00987FC3"/>
    <w:rsid w:val="00990397"/>
    <w:rsid w:val="00995637"/>
    <w:rsid w:val="009A0CA8"/>
    <w:rsid w:val="009A2A46"/>
    <w:rsid w:val="009A2CF2"/>
    <w:rsid w:val="009A33DA"/>
    <w:rsid w:val="009A7A9C"/>
    <w:rsid w:val="009A7F2A"/>
    <w:rsid w:val="009B32E3"/>
    <w:rsid w:val="009B402E"/>
    <w:rsid w:val="009B6E5B"/>
    <w:rsid w:val="009C3A4E"/>
    <w:rsid w:val="009C3C46"/>
    <w:rsid w:val="009D280F"/>
    <w:rsid w:val="009D29BE"/>
    <w:rsid w:val="009D4A2C"/>
    <w:rsid w:val="009D6F94"/>
    <w:rsid w:val="009D7640"/>
    <w:rsid w:val="009E087A"/>
    <w:rsid w:val="009E2586"/>
    <w:rsid w:val="009E2A23"/>
    <w:rsid w:val="009E5CCD"/>
    <w:rsid w:val="009F394D"/>
    <w:rsid w:val="009F3FBE"/>
    <w:rsid w:val="009F78E9"/>
    <w:rsid w:val="00A00F03"/>
    <w:rsid w:val="00A012BB"/>
    <w:rsid w:val="00A0280B"/>
    <w:rsid w:val="00A05E30"/>
    <w:rsid w:val="00A07185"/>
    <w:rsid w:val="00A10837"/>
    <w:rsid w:val="00A10B93"/>
    <w:rsid w:val="00A10FB3"/>
    <w:rsid w:val="00A13FB2"/>
    <w:rsid w:val="00A16056"/>
    <w:rsid w:val="00A2147C"/>
    <w:rsid w:val="00A2292D"/>
    <w:rsid w:val="00A26F01"/>
    <w:rsid w:val="00A328D7"/>
    <w:rsid w:val="00A33225"/>
    <w:rsid w:val="00A36D9B"/>
    <w:rsid w:val="00A40D88"/>
    <w:rsid w:val="00A43230"/>
    <w:rsid w:val="00A44EF2"/>
    <w:rsid w:val="00A46538"/>
    <w:rsid w:val="00A51F22"/>
    <w:rsid w:val="00A53386"/>
    <w:rsid w:val="00A5661D"/>
    <w:rsid w:val="00A572C1"/>
    <w:rsid w:val="00A57BC0"/>
    <w:rsid w:val="00A60CD4"/>
    <w:rsid w:val="00A6377A"/>
    <w:rsid w:val="00A6399C"/>
    <w:rsid w:val="00A66893"/>
    <w:rsid w:val="00A70AF2"/>
    <w:rsid w:val="00A70D4F"/>
    <w:rsid w:val="00A7127B"/>
    <w:rsid w:val="00A75A3D"/>
    <w:rsid w:val="00A8013C"/>
    <w:rsid w:val="00A80433"/>
    <w:rsid w:val="00A8211E"/>
    <w:rsid w:val="00A82431"/>
    <w:rsid w:val="00A90B51"/>
    <w:rsid w:val="00A94FF4"/>
    <w:rsid w:val="00A9600C"/>
    <w:rsid w:val="00A9728C"/>
    <w:rsid w:val="00AA1953"/>
    <w:rsid w:val="00AA2CEE"/>
    <w:rsid w:val="00AB1ECE"/>
    <w:rsid w:val="00AB22CE"/>
    <w:rsid w:val="00AB24F2"/>
    <w:rsid w:val="00AB51F8"/>
    <w:rsid w:val="00AB7B55"/>
    <w:rsid w:val="00AB7C74"/>
    <w:rsid w:val="00AC161D"/>
    <w:rsid w:val="00AC408A"/>
    <w:rsid w:val="00AC5F9D"/>
    <w:rsid w:val="00AC6371"/>
    <w:rsid w:val="00AD2FE4"/>
    <w:rsid w:val="00AD339C"/>
    <w:rsid w:val="00AD3E25"/>
    <w:rsid w:val="00AD465A"/>
    <w:rsid w:val="00AD68D9"/>
    <w:rsid w:val="00AE029C"/>
    <w:rsid w:val="00AE2F1F"/>
    <w:rsid w:val="00AE37DF"/>
    <w:rsid w:val="00AE3A83"/>
    <w:rsid w:val="00AE4063"/>
    <w:rsid w:val="00AE7FB6"/>
    <w:rsid w:val="00AF05FD"/>
    <w:rsid w:val="00B01830"/>
    <w:rsid w:val="00B01D66"/>
    <w:rsid w:val="00B04401"/>
    <w:rsid w:val="00B04B9E"/>
    <w:rsid w:val="00B05794"/>
    <w:rsid w:val="00B07D0E"/>
    <w:rsid w:val="00B11253"/>
    <w:rsid w:val="00B13C09"/>
    <w:rsid w:val="00B13F2F"/>
    <w:rsid w:val="00B14A5C"/>
    <w:rsid w:val="00B160C9"/>
    <w:rsid w:val="00B17A27"/>
    <w:rsid w:val="00B21B9E"/>
    <w:rsid w:val="00B21E7D"/>
    <w:rsid w:val="00B23D7B"/>
    <w:rsid w:val="00B24896"/>
    <w:rsid w:val="00B27137"/>
    <w:rsid w:val="00B27CFE"/>
    <w:rsid w:val="00B30747"/>
    <w:rsid w:val="00B32A3F"/>
    <w:rsid w:val="00B33D5C"/>
    <w:rsid w:val="00B35454"/>
    <w:rsid w:val="00B36576"/>
    <w:rsid w:val="00B4059F"/>
    <w:rsid w:val="00B43A05"/>
    <w:rsid w:val="00B44407"/>
    <w:rsid w:val="00B449D1"/>
    <w:rsid w:val="00B450B5"/>
    <w:rsid w:val="00B46887"/>
    <w:rsid w:val="00B51D3A"/>
    <w:rsid w:val="00B52DE1"/>
    <w:rsid w:val="00B52EB6"/>
    <w:rsid w:val="00B54599"/>
    <w:rsid w:val="00B56309"/>
    <w:rsid w:val="00B56EF7"/>
    <w:rsid w:val="00B5778C"/>
    <w:rsid w:val="00B61D16"/>
    <w:rsid w:val="00B63396"/>
    <w:rsid w:val="00B64C18"/>
    <w:rsid w:val="00B71738"/>
    <w:rsid w:val="00B719B1"/>
    <w:rsid w:val="00B71F74"/>
    <w:rsid w:val="00B74B36"/>
    <w:rsid w:val="00B7506D"/>
    <w:rsid w:val="00B76D7E"/>
    <w:rsid w:val="00B77157"/>
    <w:rsid w:val="00B77E77"/>
    <w:rsid w:val="00B80D17"/>
    <w:rsid w:val="00B826CD"/>
    <w:rsid w:val="00B839D6"/>
    <w:rsid w:val="00B85B80"/>
    <w:rsid w:val="00B86B3E"/>
    <w:rsid w:val="00B906E3"/>
    <w:rsid w:val="00B918DC"/>
    <w:rsid w:val="00B9514C"/>
    <w:rsid w:val="00B956B3"/>
    <w:rsid w:val="00B95975"/>
    <w:rsid w:val="00B95CC8"/>
    <w:rsid w:val="00BA116F"/>
    <w:rsid w:val="00BA24E8"/>
    <w:rsid w:val="00BA274A"/>
    <w:rsid w:val="00BA436D"/>
    <w:rsid w:val="00BA76CE"/>
    <w:rsid w:val="00BB025F"/>
    <w:rsid w:val="00BB26BD"/>
    <w:rsid w:val="00BB3DDE"/>
    <w:rsid w:val="00BC088A"/>
    <w:rsid w:val="00BC0B3C"/>
    <w:rsid w:val="00BC42D7"/>
    <w:rsid w:val="00BD4CAC"/>
    <w:rsid w:val="00BD6DCB"/>
    <w:rsid w:val="00BD74DB"/>
    <w:rsid w:val="00BD7DD2"/>
    <w:rsid w:val="00BE145E"/>
    <w:rsid w:val="00BE37D7"/>
    <w:rsid w:val="00BE38FE"/>
    <w:rsid w:val="00BF02D9"/>
    <w:rsid w:val="00BF2BF0"/>
    <w:rsid w:val="00BF2CF1"/>
    <w:rsid w:val="00BF2D70"/>
    <w:rsid w:val="00BF2DF0"/>
    <w:rsid w:val="00BF30C8"/>
    <w:rsid w:val="00BF365E"/>
    <w:rsid w:val="00BF4F09"/>
    <w:rsid w:val="00BF5223"/>
    <w:rsid w:val="00BF7F92"/>
    <w:rsid w:val="00C02A20"/>
    <w:rsid w:val="00C05557"/>
    <w:rsid w:val="00C05E6B"/>
    <w:rsid w:val="00C06763"/>
    <w:rsid w:val="00C07A88"/>
    <w:rsid w:val="00C159F7"/>
    <w:rsid w:val="00C17582"/>
    <w:rsid w:val="00C177B5"/>
    <w:rsid w:val="00C214AF"/>
    <w:rsid w:val="00C21B3F"/>
    <w:rsid w:val="00C22642"/>
    <w:rsid w:val="00C22CE0"/>
    <w:rsid w:val="00C23F57"/>
    <w:rsid w:val="00C3041D"/>
    <w:rsid w:val="00C32873"/>
    <w:rsid w:val="00C33D9F"/>
    <w:rsid w:val="00C34C42"/>
    <w:rsid w:val="00C37316"/>
    <w:rsid w:val="00C4172C"/>
    <w:rsid w:val="00C42B84"/>
    <w:rsid w:val="00C44FC6"/>
    <w:rsid w:val="00C4512C"/>
    <w:rsid w:val="00C46E50"/>
    <w:rsid w:val="00C507EB"/>
    <w:rsid w:val="00C51024"/>
    <w:rsid w:val="00C52D77"/>
    <w:rsid w:val="00C6044C"/>
    <w:rsid w:val="00C63045"/>
    <w:rsid w:val="00C66864"/>
    <w:rsid w:val="00C66A3E"/>
    <w:rsid w:val="00C7034E"/>
    <w:rsid w:val="00C70B30"/>
    <w:rsid w:val="00C71711"/>
    <w:rsid w:val="00C77290"/>
    <w:rsid w:val="00C81AE2"/>
    <w:rsid w:val="00C81C5D"/>
    <w:rsid w:val="00C81FB0"/>
    <w:rsid w:val="00C8646A"/>
    <w:rsid w:val="00C9275C"/>
    <w:rsid w:val="00C92D5B"/>
    <w:rsid w:val="00C95212"/>
    <w:rsid w:val="00C964B9"/>
    <w:rsid w:val="00C979DC"/>
    <w:rsid w:val="00CA269A"/>
    <w:rsid w:val="00CA42A0"/>
    <w:rsid w:val="00CA6313"/>
    <w:rsid w:val="00CB0821"/>
    <w:rsid w:val="00CB1E42"/>
    <w:rsid w:val="00CB2A85"/>
    <w:rsid w:val="00CB2B4B"/>
    <w:rsid w:val="00CB3823"/>
    <w:rsid w:val="00CB4FF1"/>
    <w:rsid w:val="00CB597E"/>
    <w:rsid w:val="00CC06E4"/>
    <w:rsid w:val="00CC1394"/>
    <w:rsid w:val="00CC289B"/>
    <w:rsid w:val="00CC7070"/>
    <w:rsid w:val="00CD323A"/>
    <w:rsid w:val="00CD4643"/>
    <w:rsid w:val="00CD6895"/>
    <w:rsid w:val="00CD7B10"/>
    <w:rsid w:val="00CE13BB"/>
    <w:rsid w:val="00CE2685"/>
    <w:rsid w:val="00CE2DFA"/>
    <w:rsid w:val="00CE4F93"/>
    <w:rsid w:val="00CE5370"/>
    <w:rsid w:val="00CE5A15"/>
    <w:rsid w:val="00CE76F3"/>
    <w:rsid w:val="00CF06FE"/>
    <w:rsid w:val="00CF0D6A"/>
    <w:rsid w:val="00CF264E"/>
    <w:rsid w:val="00CF331B"/>
    <w:rsid w:val="00CF3BAB"/>
    <w:rsid w:val="00CF410C"/>
    <w:rsid w:val="00CF4936"/>
    <w:rsid w:val="00CF4942"/>
    <w:rsid w:val="00CF4A4D"/>
    <w:rsid w:val="00CF4D19"/>
    <w:rsid w:val="00CF704B"/>
    <w:rsid w:val="00D007D6"/>
    <w:rsid w:val="00D027C2"/>
    <w:rsid w:val="00D032A3"/>
    <w:rsid w:val="00D06A50"/>
    <w:rsid w:val="00D06AB7"/>
    <w:rsid w:val="00D177A4"/>
    <w:rsid w:val="00D23549"/>
    <w:rsid w:val="00D240F2"/>
    <w:rsid w:val="00D25607"/>
    <w:rsid w:val="00D256E3"/>
    <w:rsid w:val="00D272AF"/>
    <w:rsid w:val="00D3105D"/>
    <w:rsid w:val="00D3226F"/>
    <w:rsid w:val="00D32820"/>
    <w:rsid w:val="00D3309D"/>
    <w:rsid w:val="00D3454E"/>
    <w:rsid w:val="00D34CD1"/>
    <w:rsid w:val="00D35BD9"/>
    <w:rsid w:val="00D367DC"/>
    <w:rsid w:val="00D36C25"/>
    <w:rsid w:val="00D412AA"/>
    <w:rsid w:val="00D432E5"/>
    <w:rsid w:val="00D50035"/>
    <w:rsid w:val="00D51F9D"/>
    <w:rsid w:val="00D5292F"/>
    <w:rsid w:val="00D53D45"/>
    <w:rsid w:val="00D5707B"/>
    <w:rsid w:val="00D61314"/>
    <w:rsid w:val="00D64495"/>
    <w:rsid w:val="00D64959"/>
    <w:rsid w:val="00D67B11"/>
    <w:rsid w:val="00D7141E"/>
    <w:rsid w:val="00D75AA4"/>
    <w:rsid w:val="00D76F51"/>
    <w:rsid w:val="00D819DF"/>
    <w:rsid w:val="00D825E5"/>
    <w:rsid w:val="00D826CF"/>
    <w:rsid w:val="00D87181"/>
    <w:rsid w:val="00D877ED"/>
    <w:rsid w:val="00D90509"/>
    <w:rsid w:val="00D916C1"/>
    <w:rsid w:val="00D944FD"/>
    <w:rsid w:val="00DA0484"/>
    <w:rsid w:val="00DA7FE9"/>
    <w:rsid w:val="00DB2938"/>
    <w:rsid w:val="00DC073A"/>
    <w:rsid w:val="00DC22FB"/>
    <w:rsid w:val="00DC316E"/>
    <w:rsid w:val="00DC3B84"/>
    <w:rsid w:val="00DC4975"/>
    <w:rsid w:val="00DD0CF3"/>
    <w:rsid w:val="00DD1BC8"/>
    <w:rsid w:val="00DD2FC1"/>
    <w:rsid w:val="00DD536D"/>
    <w:rsid w:val="00DD6290"/>
    <w:rsid w:val="00DE0893"/>
    <w:rsid w:val="00DE41E1"/>
    <w:rsid w:val="00DE5F12"/>
    <w:rsid w:val="00DF4C4A"/>
    <w:rsid w:val="00DF5666"/>
    <w:rsid w:val="00E00B9B"/>
    <w:rsid w:val="00E03372"/>
    <w:rsid w:val="00E0542A"/>
    <w:rsid w:val="00E05835"/>
    <w:rsid w:val="00E06060"/>
    <w:rsid w:val="00E105C9"/>
    <w:rsid w:val="00E1186D"/>
    <w:rsid w:val="00E125EC"/>
    <w:rsid w:val="00E211E9"/>
    <w:rsid w:val="00E21357"/>
    <w:rsid w:val="00E30658"/>
    <w:rsid w:val="00E3563C"/>
    <w:rsid w:val="00E4092D"/>
    <w:rsid w:val="00E414FA"/>
    <w:rsid w:val="00E50F58"/>
    <w:rsid w:val="00E51DC5"/>
    <w:rsid w:val="00E5353C"/>
    <w:rsid w:val="00E57DC7"/>
    <w:rsid w:val="00E604F5"/>
    <w:rsid w:val="00E61BF8"/>
    <w:rsid w:val="00E62C58"/>
    <w:rsid w:val="00E62E58"/>
    <w:rsid w:val="00E65AF3"/>
    <w:rsid w:val="00E66EAB"/>
    <w:rsid w:val="00E72545"/>
    <w:rsid w:val="00E72D0D"/>
    <w:rsid w:val="00E735C0"/>
    <w:rsid w:val="00E75531"/>
    <w:rsid w:val="00E75DC6"/>
    <w:rsid w:val="00E776E6"/>
    <w:rsid w:val="00E77D12"/>
    <w:rsid w:val="00E84D52"/>
    <w:rsid w:val="00E853F2"/>
    <w:rsid w:val="00E854CA"/>
    <w:rsid w:val="00E8765E"/>
    <w:rsid w:val="00E87F1B"/>
    <w:rsid w:val="00E92B07"/>
    <w:rsid w:val="00E95017"/>
    <w:rsid w:val="00EA0B22"/>
    <w:rsid w:val="00EA2802"/>
    <w:rsid w:val="00EA42F3"/>
    <w:rsid w:val="00EA642B"/>
    <w:rsid w:val="00EB0702"/>
    <w:rsid w:val="00EB1597"/>
    <w:rsid w:val="00EB608A"/>
    <w:rsid w:val="00EB761C"/>
    <w:rsid w:val="00EC0765"/>
    <w:rsid w:val="00EC17E0"/>
    <w:rsid w:val="00EC19BB"/>
    <w:rsid w:val="00EC1B29"/>
    <w:rsid w:val="00EC4258"/>
    <w:rsid w:val="00EC444A"/>
    <w:rsid w:val="00ED1986"/>
    <w:rsid w:val="00ED22E1"/>
    <w:rsid w:val="00ED2A1A"/>
    <w:rsid w:val="00ED773E"/>
    <w:rsid w:val="00ED7AE0"/>
    <w:rsid w:val="00ED7B3C"/>
    <w:rsid w:val="00EE1098"/>
    <w:rsid w:val="00EF0828"/>
    <w:rsid w:val="00EF3000"/>
    <w:rsid w:val="00EF3C65"/>
    <w:rsid w:val="00EF4A6A"/>
    <w:rsid w:val="00EF61F1"/>
    <w:rsid w:val="00EF7943"/>
    <w:rsid w:val="00F013B7"/>
    <w:rsid w:val="00F01B88"/>
    <w:rsid w:val="00F02A1E"/>
    <w:rsid w:val="00F0591C"/>
    <w:rsid w:val="00F07F13"/>
    <w:rsid w:val="00F1152E"/>
    <w:rsid w:val="00F12FEF"/>
    <w:rsid w:val="00F1703F"/>
    <w:rsid w:val="00F205E6"/>
    <w:rsid w:val="00F20E48"/>
    <w:rsid w:val="00F23C61"/>
    <w:rsid w:val="00F246AA"/>
    <w:rsid w:val="00F26E7D"/>
    <w:rsid w:val="00F3031C"/>
    <w:rsid w:val="00F32770"/>
    <w:rsid w:val="00F32919"/>
    <w:rsid w:val="00F3389F"/>
    <w:rsid w:val="00F378D6"/>
    <w:rsid w:val="00F40A99"/>
    <w:rsid w:val="00F4260D"/>
    <w:rsid w:val="00F52BC6"/>
    <w:rsid w:val="00F53E3C"/>
    <w:rsid w:val="00F54683"/>
    <w:rsid w:val="00F54B46"/>
    <w:rsid w:val="00F54ECA"/>
    <w:rsid w:val="00F54F30"/>
    <w:rsid w:val="00F603F4"/>
    <w:rsid w:val="00F60967"/>
    <w:rsid w:val="00F61008"/>
    <w:rsid w:val="00F63EDF"/>
    <w:rsid w:val="00F65618"/>
    <w:rsid w:val="00F677A2"/>
    <w:rsid w:val="00F70005"/>
    <w:rsid w:val="00F74B63"/>
    <w:rsid w:val="00F756CE"/>
    <w:rsid w:val="00F766AC"/>
    <w:rsid w:val="00F76707"/>
    <w:rsid w:val="00F809A0"/>
    <w:rsid w:val="00F8143F"/>
    <w:rsid w:val="00F82284"/>
    <w:rsid w:val="00F82CB8"/>
    <w:rsid w:val="00F86838"/>
    <w:rsid w:val="00F879AE"/>
    <w:rsid w:val="00F90992"/>
    <w:rsid w:val="00F90E27"/>
    <w:rsid w:val="00F914D2"/>
    <w:rsid w:val="00F9540D"/>
    <w:rsid w:val="00F95A36"/>
    <w:rsid w:val="00F963FC"/>
    <w:rsid w:val="00F96DFB"/>
    <w:rsid w:val="00F97D02"/>
    <w:rsid w:val="00FA0B41"/>
    <w:rsid w:val="00FA0E50"/>
    <w:rsid w:val="00FA2F25"/>
    <w:rsid w:val="00FA724B"/>
    <w:rsid w:val="00FA7E86"/>
    <w:rsid w:val="00FB2E6A"/>
    <w:rsid w:val="00FB3323"/>
    <w:rsid w:val="00FB3F92"/>
    <w:rsid w:val="00FB49BE"/>
    <w:rsid w:val="00FB4E23"/>
    <w:rsid w:val="00FB6417"/>
    <w:rsid w:val="00FB7625"/>
    <w:rsid w:val="00FC2F9E"/>
    <w:rsid w:val="00FC42C4"/>
    <w:rsid w:val="00FC4465"/>
    <w:rsid w:val="00FC483A"/>
    <w:rsid w:val="00FD07B9"/>
    <w:rsid w:val="00FD589B"/>
    <w:rsid w:val="00FD6C5B"/>
    <w:rsid w:val="00FE13B6"/>
    <w:rsid w:val="00FE589D"/>
    <w:rsid w:val="00FF0258"/>
    <w:rsid w:val="00FF53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7E08A"/>
  <w15:docId w15:val="{F2358076-55BA-E74A-9946-3695731E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2404D5"/>
    <w:rPr>
      <w:sz w:val="24"/>
      <w:szCs w:val="24"/>
      <w:lang w:val="sk-SK" w:eastAsia="sk-SK"/>
    </w:rPr>
  </w:style>
  <w:style w:type="paragraph" w:styleId="Nadpis1">
    <w:name w:val="heading 1"/>
    <w:basedOn w:val="Normlny"/>
    <w:next w:val="Body"/>
    <w:link w:val="Nadpis1Char"/>
    <w:qFormat/>
    <w:rsid w:val="00B85B80"/>
    <w:pPr>
      <w:keepNext/>
      <w:pageBreakBefore/>
      <w:numPr>
        <w:numId w:val="2"/>
      </w:numPr>
      <w:spacing w:before="240" w:after="240"/>
      <w:outlineLvl w:val="0"/>
    </w:pPr>
    <w:rPr>
      <w:rFonts w:ascii="Arial" w:hAnsi="Arial"/>
      <w:b/>
      <w:color w:val="000000"/>
      <w:sz w:val="36"/>
      <w:szCs w:val="20"/>
      <w:lang w:eastAsia="en-US"/>
    </w:rPr>
  </w:style>
  <w:style w:type="paragraph" w:styleId="Nadpis2">
    <w:name w:val="heading 2"/>
    <w:basedOn w:val="Nadpis1"/>
    <w:next w:val="Body"/>
    <w:qFormat/>
    <w:rsid w:val="00B85B80"/>
    <w:pPr>
      <w:pageBreakBefore w:val="0"/>
      <w:numPr>
        <w:ilvl w:val="1"/>
      </w:numPr>
      <w:spacing w:before="360"/>
      <w:outlineLvl w:val="1"/>
    </w:pPr>
    <w:rPr>
      <w:bCs/>
      <w:sz w:val="32"/>
    </w:rPr>
  </w:style>
  <w:style w:type="paragraph" w:styleId="Nadpis3">
    <w:name w:val="heading 3"/>
    <w:basedOn w:val="Nadpis2"/>
    <w:next w:val="Body"/>
    <w:qFormat/>
    <w:rsid w:val="00B85B80"/>
    <w:pPr>
      <w:numPr>
        <w:ilvl w:val="2"/>
      </w:numPr>
      <w:spacing w:before="120" w:after="120"/>
      <w:outlineLvl w:val="2"/>
    </w:pPr>
    <w:rPr>
      <w:bCs w:val="0"/>
      <w:sz w:val="28"/>
    </w:rPr>
  </w:style>
  <w:style w:type="paragraph" w:styleId="Nadpis4">
    <w:name w:val="heading 4"/>
    <w:basedOn w:val="Nadpis3"/>
    <w:next w:val="Body"/>
    <w:qFormat/>
    <w:rsid w:val="00B85B80"/>
    <w:pPr>
      <w:numPr>
        <w:ilvl w:val="3"/>
      </w:numPr>
      <w:outlineLvl w:val="3"/>
    </w:pPr>
    <w:rPr>
      <w:bCs/>
      <w:sz w:val="24"/>
    </w:rPr>
  </w:style>
  <w:style w:type="paragraph" w:styleId="Nadpis5">
    <w:name w:val="heading 5"/>
    <w:basedOn w:val="Nadpis4"/>
    <w:next w:val="Body"/>
    <w:qFormat/>
    <w:rsid w:val="00B85B80"/>
    <w:pPr>
      <w:numPr>
        <w:ilvl w:val="4"/>
        <w:numId w:val="3"/>
      </w:numPr>
      <w:tabs>
        <w:tab w:val="num" w:pos="1560"/>
      </w:tabs>
      <w:ind w:left="1560" w:hanging="1276"/>
      <w:outlineLvl w:val="4"/>
    </w:pPr>
    <w:rPr>
      <w:bCs w:val="0"/>
      <w:i/>
      <w:iCs/>
      <w:sz w:val="22"/>
      <w:szCs w:val="26"/>
    </w:rPr>
  </w:style>
  <w:style w:type="paragraph" w:styleId="Nadpis6">
    <w:name w:val="heading 6"/>
    <w:basedOn w:val="Normlny"/>
    <w:next w:val="Normlny"/>
    <w:qFormat/>
    <w:rsid w:val="00B85B80"/>
    <w:pPr>
      <w:spacing w:before="26" w:after="26"/>
      <w:outlineLvl w:val="5"/>
    </w:pPr>
    <w:rPr>
      <w:rFonts w:ascii="CG Times (W1)" w:hAnsi="CG Times (W1)"/>
      <w:sz w:val="20"/>
      <w:szCs w:val="20"/>
      <w:u w:val="single"/>
      <w:lang w:val="en-US" w:eastAsia="en-US"/>
    </w:rPr>
  </w:style>
  <w:style w:type="paragraph" w:styleId="Nadpis7">
    <w:name w:val="heading 7"/>
    <w:basedOn w:val="Normlny"/>
    <w:next w:val="Normlny"/>
    <w:qFormat/>
    <w:rsid w:val="00B85B80"/>
    <w:pPr>
      <w:spacing w:before="26" w:after="26"/>
      <w:outlineLvl w:val="6"/>
    </w:pPr>
    <w:rPr>
      <w:rFonts w:ascii="CG Times (W1)" w:hAnsi="CG Times (W1)"/>
      <w:i/>
      <w:sz w:val="20"/>
      <w:szCs w:val="20"/>
      <w:lang w:val="en-US" w:eastAsia="en-US"/>
    </w:rPr>
  </w:style>
  <w:style w:type="paragraph" w:styleId="Nadpis8">
    <w:name w:val="heading 8"/>
    <w:basedOn w:val="Normlny"/>
    <w:next w:val="Normlny"/>
    <w:qFormat/>
    <w:rsid w:val="00B85B80"/>
    <w:pPr>
      <w:spacing w:before="26" w:after="26"/>
      <w:outlineLvl w:val="7"/>
    </w:pPr>
    <w:rPr>
      <w:rFonts w:ascii="CG Times (W1)" w:hAnsi="CG Times (W1)"/>
      <w:i/>
      <w:sz w:val="20"/>
      <w:szCs w:val="20"/>
      <w:lang w:val="en-US" w:eastAsia="en-US"/>
    </w:rPr>
  </w:style>
  <w:style w:type="paragraph" w:styleId="Nadpis9">
    <w:name w:val="heading 9"/>
    <w:basedOn w:val="Normlny"/>
    <w:next w:val="Normlny"/>
    <w:qFormat/>
    <w:rsid w:val="00B85B80"/>
    <w:pPr>
      <w:spacing w:before="26" w:after="26"/>
      <w:outlineLvl w:val="8"/>
    </w:pPr>
    <w:rPr>
      <w:rFonts w:ascii="CG Times (W1)" w:hAnsi="CG Times (W1)"/>
      <w:i/>
      <w:sz w:val="20"/>
      <w:szCs w:val="20"/>
      <w:lang w:val="en-US"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rsid w:val="00B85B80"/>
    <w:pPr>
      <w:tabs>
        <w:tab w:val="center" w:pos="4536"/>
        <w:tab w:val="right" w:pos="9072"/>
      </w:tabs>
    </w:pPr>
    <w:rPr>
      <w:rFonts w:ascii="Arial" w:hAnsi="Arial"/>
      <w:szCs w:val="20"/>
      <w:lang w:eastAsia="en-US"/>
    </w:rPr>
  </w:style>
  <w:style w:type="paragraph" w:styleId="Pta">
    <w:name w:val="footer"/>
    <w:basedOn w:val="Normlny"/>
    <w:link w:val="PtaChar"/>
    <w:rsid w:val="00B85B80"/>
    <w:pPr>
      <w:tabs>
        <w:tab w:val="center" w:pos="4536"/>
        <w:tab w:val="right" w:pos="9072"/>
      </w:tabs>
    </w:pPr>
    <w:rPr>
      <w:rFonts w:ascii="Arial" w:hAnsi="Arial"/>
      <w:szCs w:val="20"/>
      <w:lang w:eastAsia="en-US"/>
    </w:rPr>
  </w:style>
  <w:style w:type="character" w:styleId="slostrany">
    <w:name w:val="page number"/>
    <w:basedOn w:val="Predvolenpsmoodseku"/>
    <w:rsid w:val="00B85B80"/>
  </w:style>
  <w:style w:type="paragraph" w:styleId="Zkladntext2">
    <w:name w:val="Body Text 2"/>
    <w:basedOn w:val="Normlny"/>
    <w:rsid w:val="00B85B80"/>
    <w:pPr>
      <w:framePr w:w="1731" w:h="566" w:hSpace="141" w:wrap="around" w:vAnchor="page" w:hAnchor="page" w:x="7631" w:y="1009"/>
      <w:spacing w:before="26" w:after="26"/>
    </w:pPr>
    <w:rPr>
      <w:rFonts w:ascii="Arial" w:hAnsi="Arial"/>
      <w:b/>
      <w:szCs w:val="20"/>
      <w:lang w:eastAsia="zh-CN"/>
    </w:rPr>
  </w:style>
  <w:style w:type="character" w:styleId="Hypertextovprepojenie">
    <w:name w:val="Hyperlink"/>
    <w:basedOn w:val="Predvolenpsmoodseku"/>
    <w:rsid w:val="00B85B80"/>
    <w:rPr>
      <w:color w:val="0000FF"/>
      <w:u w:val="single"/>
    </w:rPr>
  </w:style>
  <w:style w:type="paragraph" w:customStyle="1" w:styleId="Body">
    <w:name w:val="Body"/>
    <w:basedOn w:val="Normlny"/>
    <w:rsid w:val="00B85B80"/>
    <w:pPr>
      <w:spacing w:after="120"/>
      <w:ind w:left="851"/>
      <w:jc w:val="both"/>
    </w:pPr>
    <w:rPr>
      <w:rFonts w:ascii="Arial" w:hAnsi="Arial"/>
      <w:szCs w:val="20"/>
      <w:lang w:eastAsia="en-US"/>
    </w:rPr>
  </w:style>
  <w:style w:type="paragraph" w:customStyle="1" w:styleId="BodyBulet1">
    <w:name w:val="BodyBulet1"/>
    <w:basedOn w:val="Body"/>
    <w:rsid w:val="00B85B80"/>
    <w:pPr>
      <w:numPr>
        <w:numId w:val="1"/>
      </w:numPr>
      <w:tabs>
        <w:tab w:val="clear" w:pos="1571"/>
        <w:tab w:val="num" w:pos="1276"/>
      </w:tabs>
      <w:ind w:left="1276" w:hanging="425"/>
    </w:pPr>
  </w:style>
  <w:style w:type="paragraph" w:styleId="Obsah1">
    <w:name w:val="toc 1"/>
    <w:basedOn w:val="Normlny"/>
    <w:next w:val="Normlny"/>
    <w:uiPriority w:val="39"/>
    <w:rsid w:val="00B85B80"/>
    <w:pPr>
      <w:tabs>
        <w:tab w:val="left" w:pos="480"/>
        <w:tab w:val="right" w:leader="dot" w:pos="9639"/>
      </w:tabs>
      <w:spacing w:before="120" w:after="120"/>
    </w:pPr>
    <w:rPr>
      <w:rFonts w:ascii="Arial" w:hAnsi="Arial"/>
      <w:b/>
      <w:bCs/>
      <w:caps/>
      <w:sz w:val="32"/>
      <w:lang w:eastAsia="zh-CN"/>
    </w:rPr>
  </w:style>
  <w:style w:type="paragraph" w:customStyle="1" w:styleId="texttelo">
    <w:name w:val="text telo"/>
    <w:basedOn w:val="Normlny"/>
    <w:rsid w:val="00B85B80"/>
    <w:pPr>
      <w:ind w:left="709"/>
      <w:jc w:val="both"/>
    </w:pPr>
    <w:rPr>
      <w:rFonts w:ascii="Arial" w:hAnsi="Arial"/>
      <w:szCs w:val="20"/>
      <w:lang w:eastAsia="zh-CN"/>
    </w:rPr>
  </w:style>
  <w:style w:type="paragraph" w:styleId="Obsah2">
    <w:name w:val="toc 2"/>
    <w:basedOn w:val="Normlny"/>
    <w:next w:val="Normlny"/>
    <w:autoRedefine/>
    <w:uiPriority w:val="39"/>
    <w:rsid w:val="00A012BB"/>
    <w:pPr>
      <w:tabs>
        <w:tab w:val="left" w:pos="960"/>
        <w:tab w:val="right" w:leader="dot" w:pos="9627"/>
      </w:tabs>
      <w:ind w:left="240"/>
    </w:pPr>
    <w:rPr>
      <w:rFonts w:ascii="Arial" w:hAnsi="Arial" w:cs="Arial"/>
      <w:noProof/>
      <w:szCs w:val="20"/>
      <w:lang w:eastAsia="en-US"/>
    </w:rPr>
  </w:style>
  <w:style w:type="paragraph" w:styleId="Obsah3">
    <w:name w:val="toc 3"/>
    <w:basedOn w:val="Normlny"/>
    <w:next w:val="Normlny"/>
    <w:autoRedefine/>
    <w:uiPriority w:val="39"/>
    <w:rsid w:val="00B85B80"/>
    <w:pPr>
      <w:ind w:left="480"/>
    </w:pPr>
    <w:rPr>
      <w:rFonts w:ascii="Arial" w:hAnsi="Arial"/>
      <w:szCs w:val="20"/>
      <w:lang w:eastAsia="en-US"/>
    </w:rPr>
  </w:style>
  <w:style w:type="paragraph" w:styleId="Obsah4">
    <w:name w:val="toc 4"/>
    <w:basedOn w:val="Normlny"/>
    <w:next w:val="Normlny"/>
    <w:autoRedefine/>
    <w:semiHidden/>
    <w:rsid w:val="00B85B80"/>
    <w:pPr>
      <w:ind w:left="720"/>
    </w:pPr>
  </w:style>
  <w:style w:type="paragraph" w:styleId="Obsah5">
    <w:name w:val="toc 5"/>
    <w:basedOn w:val="Normlny"/>
    <w:next w:val="Normlny"/>
    <w:autoRedefine/>
    <w:semiHidden/>
    <w:rsid w:val="00B85B80"/>
    <w:pPr>
      <w:ind w:left="960"/>
    </w:pPr>
  </w:style>
  <w:style w:type="paragraph" w:styleId="Obsah6">
    <w:name w:val="toc 6"/>
    <w:basedOn w:val="Normlny"/>
    <w:next w:val="Normlny"/>
    <w:autoRedefine/>
    <w:semiHidden/>
    <w:rsid w:val="00B85B80"/>
    <w:pPr>
      <w:ind w:left="1200"/>
    </w:pPr>
  </w:style>
  <w:style w:type="paragraph" w:styleId="Obsah7">
    <w:name w:val="toc 7"/>
    <w:basedOn w:val="Normlny"/>
    <w:next w:val="Normlny"/>
    <w:autoRedefine/>
    <w:semiHidden/>
    <w:rsid w:val="00B85B80"/>
    <w:pPr>
      <w:ind w:left="1440"/>
    </w:pPr>
  </w:style>
  <w:style w:type="paragraph" w:styleId="Obsah8">
    <w:name w:val="toc 8"/>
    <w:basedOn w:val="Normlny"/>
    <w:next w:val="Normlny"/>
    <w:autoRedefine/>
    <w:semiHidden/>
    <w:rsid w:val="00B85B80"/>
    <w:pPr>
      <w:ind w:left="1680"/>
    </w:pPr>
  </w:style>
  <w:style w:type="paragraph" w:styleId="Obsah9">
    <w:name w:val="toc 9"/>
    <w:basedOn w:val="Normlny"/>
    <w:next w:val="Normlny"/>
    <w:autoRedefine/>
    <w:semiHidden/>
    <w:rsid w:val="00B85B80"/>
    <w:pPr>
      <w:ind w:left="1920"/>
    </w:pPr>
  </w:style>
  <w:style w:type="character" w:styleId="PouitHypertextovPrepojenie">
    <w:name w:val="FollowedHyperlink"/>
    <w:basedOn w:val="Predvolenpsmoodseku"/>
    <w:rsid w:val="00B85B80"/>
    <w:rPr>
      <w:color w:val="800080"/>
      <w:u w:val="single"/>
    </w:rPr>
  </w:style>
  <w:style w:type="paragraph" w:styleId="Normlnysozarkami">
    <w:name w:val="Normal Indent"/>
    <w:basedOn w:val="Normlny"/>
    <w:rsid w:val="00B85B80"/>
    <w:pPr>
      <w:spacing w:before="60" w:after="60"/>
      <w:ind w:left="1069" w:hanging="360"/>
    </w:pPr>
    <w:rPr>
      <w:rFonts w:ascii="Arial" w:hAnsi="Arial"/>
      <w:sz w:val="22"/>
      <w:szCs w:val="20"/>
      <w:lang w:val="en-US" w:eastAsia="en-US"/>
    </w:rPr>
  </w:style>
  <w:style w:type="paragraph" w:styleId="slovanzoznam2">
    <w:name w:val="List Number 2"/>
    <w:basedOn w:val="Normlny"/>
    <w:rsid w:val="00B85B80"/>
    <w:rPr>
      <w:rFonts w:ascii="Arial" w:hAnsi="Arial"/>
      <w:szCs w:val="20"/>
      <w:lang w:eastAsia="en-US"/>
    </w:rPr>
  </w:style>
  <w:style w:type="paragraph" w:styleId="slovanzoznam4">
    <w:name w:val="List Number 4"/>
    <w:basedOn w:val="Normlny"/>
    <w:rsid w:val="00B85B80"/>
    <w:rPr>
      <w:rFonts w:ascii="Arial" w:hAnsi="Arial"/>
      <w:szCs w:val="20"/>
      <w:lang w:eastAsia="en-US"/>
    </w:rPr>
  </w:style>
  <w:style w:type="paragraph" w:styleId="slovanzoznam3">
    <w:name w:val="List Number 3"/>
    <w:basedOn w:val="Normlny"/>
    <w:rsid w:val="00B85B80"/>
    <w:pPr>
      <w:numPr>
        <w:numId w:val="4"/>
      </w:numPr>
    </w:pPr>
    <w:rPr>
      <w:rFonts w:ascii="Arial" w:hAnsi="Arial"/>
      <w:szCs w:val="20"/>
      <w:lang w:eastAsia="en-US"/>
    </w:rPr>
  </w:style>
  <w:style w:type="table" w:styleId="Mriekatabuky">
    <w:name w:val="Table Grid"/>
    <w:basedOn w:val="Normlnatabuka"/>
    <w:uiPriority w:val="39"/>
    <w:rsid w:val="00FD0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y"/>
    <w:semiHidden/>
    <w:rsid w:val="000678CC"/>
    <w:rPr>
      <w:rFonts w:ascii="Tahoma" w:hAnsi="Tahoma" w:cs="Tahoma"/>
      <w:sz w:val="16"/>
      <w:szCs w:val="16"/>
    </w:rPr>
  </w:style>
  <w:style w:type="paragraph" w:customStyle="1" w:styleId="Import8">
    <w:name w:val="Import 8"/>
    <w:next w:val="Normlny"/>
    <w:rsid w:val="00D23549"/>
    <w:rPr>
      <w:b/>
      <w:sz w:val="24"/>
      <w:lang w:val="cs-CZ" w:eastAsia="sk-SK"/>
    </w:rPr>
  </w:style>
  <w:style w:type="paragraph" w:customStyle="1" w:styleId="Import2">
    <w:name w:val="Import 2"/>
    <w:next w:val="Normlny"/>
    <w:rsid w:val="00D23549"/>
    <w:rPr>
      <w:sz w:val="24"/>
      <w:lang w:val="cs-CZ" w:eastAsia="cs-CZ"/>
    </w:rPr>
  </w:style>
  <w:style w:type="paragraph" w:styleId="Zkladntext">
    <w:name w:val="Body Text"/>
    <w:basedOn w:val="Normlny"/>
    <w:rsid w:val="00D61314"/>
    <w:rPr>
      <w:szCs w:val="20"/>
      <w:lang w:eastAsia="cs-CZ"/>
    </w:rPr>
  </w:style>
  <w:style w:type="paragraph" w:styleId="Zarkazkladnhotextu2">
    <w:name w:val="Body Text Indent 2"/>
    <w:basedOn w:val="Normlny"/>
    <w:rsid w:val="007455CA"/>
    <w:pPr>
      <w:spacing w:after="120" w:line="480" w:lineRule="auto"/>
      <w:ind w:left="283"/>
    </w:pPr>
    <w:rPr>
      <w:rFonts w:ascii="Arial" w:hAnsi="Arial"/>
      <w:szCs w:val="20"/>
      <w:lang w:eastAsia="en-US"/>
    </w:rPr>
  </w:style>
  <w:style w:type="paragraph" w:styleId="Zkladntext3">
    <w:name w:val="Body Text 3"/>
    <w:basedOn w:val="Normlny"/>
    <w:rsid w:val="007455CA"/>
    <w:pPr>
      <w:spacing w:after="120"/>
    </w:pPr>
    <w:rPr>
      <w:rFonts w:ascii="Arial" w:hAnsi="Arial"/>
      <w:sz w:val="16"/>
      <w:szCs w:val="16"/>
      <w:lang w:eastAsia="en-US"/>
    </w:rPr>
  </w:style>
  <w:style w:type="paragraph" w:customStyle="1" w:styleId="scfbrieftext">
    <w:name w:val="scfbrieftext"/>
    <w:basedOn w:val="Normlny"/>
    <w:rsid w:val="000B2301"/>
    <w:rPr>
      <w:rFonts w:ascii="Arial" w:hAnsi="Arial"/>
      <w:sz w:val="20"/>
      <w:szCs w:val="20"/>
      <w:lang w:val="de-DE" w:eastAsia="de-DE"/>
    </w:rPr>
  </w:style>
  <w:style w:type="paragraph" w:customStyle="1" w:styleId="WW-Zkladntext2">
    <w:name w:val="WW-Základný text 2"/>
    <w:basedOn w:val="Normlny"/>
    <w:rsid w:val="00DA0484"/>
    <w:pPr>
      <w:suppressAutoHyphens/>
      <w:spacing w:before="120" w:line="240" w:lineRule="atLeast"/>
    </w:pPr>
    <w:rPr>
      <w:szCs w:val="20"/>
      <w:lang w:eastAsia="ar-SA"/>
    </w:rPr>
  </w:style>
  <w:style w:type="paragraph" w:customStyle="1" w:styleId="BodyText21">
    <w:name w:val="Body Text 21"/>
    <w:basedOn w:val="Normlny"/>
    <w:rsid w:val="00DA0484"/>
    <w:pPr>
      <w:suppressAutoHyphens/>
      <w:spacing w:before="120" w:line="240" w:lineRule="atLeast"/>
    </w:pPr>
    <w:rPr>
      <w:szCs w:val="20"/>
      <w:lang w:eastAsia="ar-SA"/>
    </w:rPr>
  </w:style>
  <w:style w:type="paragraph" w:styleId="Normlnywebov">
    <w:name w:val="Normal (Web)"/>
    <w:basedOn w:val="Normlny"/>
    <w:uiPriority w:val="99"/>
    <w:rsid w:val="00F963FC"/>
    <w:pPr>
      <w:spacing w:before="100" w:beforeAutospacing="1" w:after="100" w:afterAutospacing="1"/>
    </w:pPr>
    <w:rPr>
      <w:color w:val="000000"/>
      <w:lang w:val="cs-CZ" w:eastAsia="cs-CZ"/>
    </w:rPr>
  </w:style>
  <w:style w:type="paragraph" w:styleId="Oznaitext">
    <w:name w:val="Block Text"/>
    <w:basedOn w:val="Normlny"/>
    <w:rsid w:val="00F963FC"/>
    <w:pPr>
      <w:overflowPunct w:val="0"/>
      <w:autoSpaceDE w:val="0"/>
      <w:autoSpaceDN w:val="0"/>
      <w:adjustRightInd w:val="0"/>
      <w:spacing w:line="360" w:lineRule="auto"/>
      <w:ind w:left="142" w:right="142" w:firstLine="425"/>
      <w:jc w:val="both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Felstext">
    <w:name w:val="Fels text"/>
    <w:basedOn w:val="Normlny"/>
    <w:rsid w:val="008A374C"/>
    <w:pPr>
      <w:overflowPunct w:val="0"/>
      <w:autoSpaceDE w:val="0"/>
      <w:autoSpaceDN w:val="0"/>
      <w:adjustRightInd w:val="0"/>
      <w:spacing w:line="360" w:lineRule="auto"/>
      <w:ind w:left="142" w:right="142" w:firstLine="425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BlockText1">
    <w:name w:val="Block Text1"/>
    <w:basedOn w:val="Normlny"/>
    <w:rsid w:val="004C6F91"/>
    <w:pPr>
      <w:overflowPunct w:val="0"/>
      <w:autoSpaceDE w:val="0"/>
      <w:autoSpaceDN w:val="0"/>
      <w:adjustRightInd w:val="0"/>
      <w:ind w:left="142" w:right="141" w:firstLine="425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Normlny1">
    <w:name w:val="Normálny1"/>
    <w:rsid w:val="004C6F91"/>
    <w:pPr>
      <w:widowControl w:val="0"/>
      <w:overflowPunct w:val="0"/>
      <w:autoSpaceDE w:val="0"/>
      <w:autoSpaceDN w:val="0"/>
      <w:adjustRightInd w:val="0"/>
      <w:textAlignment w:val="baseline"/>
    </w:pPr>
    <w:rPr>
      <w:lang w:val="cs-CZ" w:eastAsia="cs-CZ"/>
    </w:rPr>
  </w:style>
  <w:style w:type="paragraph" w:styleId="Zarkazkladnhotextu">
    <w:name w:val="Body Text Indent"/>
    <w:basedOn w:val="Normlny"/>
    <w:rsid w:val="00C07A88"/>
    <w:pPr>
      <w:spacing w:after="120"/>
      <w:ind w:left="283"/>
    </w:pPr>
    <w:rPr>
      <w:rFonts w:ascii="Arial" w:hAnsi="Arial"/>
      <w:szCs w:val="20"/>
      <w:lang w:eastAsia="en-US"/>
    </w:rPr>
  </w:style>
  <w:style w:type="paragraph" w:styleId="Odsekzoznamu">
    <w:name w:val="List Paragraph"/>
    <w:basedOn w:val="Normlny"/>
    <w:uiPriority w:val="1"/>
    <w:qFormat/>
    <w:rsid w:val="006759A5"/>
    <w:pPr>
      <w:ind w:left="720"/>
      <w:contextualSpacing/>
    </w:pPr>
    <w:rPr>
      <w:rFonts w:ascii="Arial" w:hAnsi="Arial"/>
      <w:szCs w:val="20"/>
      <w:lang w:eastAsia="en-US"/>
    </w:rPr>
  </w:style>
  <w:style w:type="paragraph" w:styleId="Obyajntext">
    <w:name w:val="Plain Text"/>
    <w:basedOn w:val="Normlny"/>
    <w:link w:val="ObyajntextChar"/>
    <w:uiPriority w:val="99"/>
    <w:unhideWhenUsed/>
    <w:rsid w:val="00C32873"/>
    <w:rPr>
      <w:rFonts w:ascii="Calibri" w:eastAsia="Calibri" w:hAnsi="Calibri" w:cs="Consolas"/>
      <w:sz w:val="22"/>
      <w:szCs w:val="21"/>
      <w:lang w:eastAsia="en-US"/>
    </w:rPr>
  </w:style>
  <w:style w:type="character" w:customStyle="1" w:styleId="ObyajntextChar">
    <w:name w:val="Obyčajný text Char"/>
    <w:basedOn w:val="Predvolenpsmoodseku"/>
    <w:link w:val="Obyajntext"/>
    <w:uiPriority w:val="99"/>
    <w:rsid w:val="00C32873"/>
    <w:rPr>
      <w:rFonts w:ascii="Calibri" w:eastAsia="Calibri" w:hAnsi="Calibri" w:cs="Consolas"/>
      <w:sz w:val="22"/>
      <w:szCs w:val="21"/>
      <w:lang w:val="sk-SK"/>
    </w:rPr>
  </w:style>
  <w:style w:type="character" w:customStyle="1" w:styleId="Nadpis1Char">
    <w:name w:val="Nadpis 1 Char"/>
    <w:basedOn w:val="Predvolenpsmoodseku"/>
    <w:link w:val="Nadpis1"/>
    <w:rsid w:val="00C979DC"/>
    <w:rPr>
      <w:rFonts w:ascii="Arial" w:hAnsi="Arial"/>
      <w:b/>
      <w:color w:val="000000"/>
      <w:sz w:val="36"/>
      <w:lang w:val="sk-SK"/>
    </w:rPr>
  </w:style>
  <w:style w:type="character" w:customStyle="1" w:styleId="HlavikaChar">
    <w:name w:val="Hlavička Char"/>
    <w:basedOn w:val="Predvolenpsmoodseku"/>
    <w:link w:val="Hlavika"/>
    <w:uiPriority w:val="99"/>
    <w:rsid w:val="000D7144"/>
    <w:rPr>
      <w:rFonts w:ascii="Arial" w:hAnsi="Arial"/>
      <w:sz w:val="24"/>
      <w:lang w:val="sk-SK"/>
    </w:rPr>
  </w:style>
  <w:style w:type="character" w:customStyle="1" w:styleId="PtaChar">
    <w:name w:val="Päta Char"/>
    <w:basedOn w:val="Predvolenpsmoodseku"/>
    <w:link w:val="Pta"/>
    <w:rsid w:val="000D7144"/>
    <w:rPr>
      <w:rFonts w:ascii="Arial" w:hAnsi="Arial"/>
      <w:sz w:val="24"/>
      <w:lang w:val="sk-SK"/>
    </w:rPr>
  </w:style>
  <w:style w:type="paragraph" w:customStyle="1" w:styleId="Default">
    <w:name w:val="Default"/>
    <w:rsid w:val="000D7144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val="sk-SK"/>
    </w:rPr>
  </w:style>
  <w:style w:type="character" w:customStyle="1" w:styleId="apple-converted-space">
    <w:name w:val="apple-converted-space"/>
    <w:basedOn w:val="Predvolenpsmoodseku"/>
    <w:rsid w:val="00A0280B"/>
  </w:style>
  <w:style w:type="character" w:customStyle="1" w:styleId="searchhighlight">
    <w:name w:val="searchhighlight"/>
    <w:basedOn w:val="Predvolenpsmoodseku"/>
    <w:rsid w:val="00A0280B"/>
  </w:style>
  <w:style w:type="character" w:styleId="Nevyrieenzmienka">
    <w:name w:val="Unresolved Mention"/>
    <w:basedOn w:val="Predvolenpsmoodseku"/>
    <w:uiPriority w:val="99"/>
    <w:semiHidden/>
    <w:unhideWhenUsed/>
    <w:rsid w:val="007B3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0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0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8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8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\SolarIS\Sablony+\Ponuka%20-%20SV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608a3e-d165-46a6-a9e8-7587a575085f" xsi:nil="true"/>
    <lcf76f155ced4ddcb4097134ff3c332f xmlns="c5c0e9e9-ea95-46d4-bbba-0bdce288295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6434556425364392FE2F5420AAA35C" ma:contentTypeVersion="16" ma:contentTypeDescription="Umožňuje vytvoriť nový dokument." ma:contentTypeScope="" ma:versionID="4fd9b71612ea0abe74be4255b6bc5d36">
  <xsd:schema xmlns:xsd="http://www.w3.org/2001/XMLSchema" xmlns:xs="http://www.w3.org/2001/XMLSchema" xmlns:p="http://schemas.microsoft.com/office/2006/metadata/properties" xmlns:ns2="c5c0e9e9-ea95-46d4-bbba-0bdce2882950" xmlns:ns3="2c608a3e-d165-46a6-a9e8-7587a575085f" targetNamespace="http://schemas.microsoft.com/office/2006/metadata/properties" ma:root="true" ma:fieldsID="15468312ce1acbf7204f49f15107177d" ns2:_="" ns3:_="">
    <xsd:import namespace="c5c0e9e9-ea95-46d4-bbba-0bdce2882950"/>
    <xsd:import namespace="2c608a3e-d165-46a6-a9e8-7587a5750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0e9e9-ea95-46d4-bbba-0bdce28829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Značky obrázka" ma:readOnly="false" ma:fieldId="{5cf76f15-5ced-4ddc-b409-7134ff3c332f}" ma:taxonomyMulti="true" ma:sspId="e2ab52ad-5145-4728-8780-cd8cabeffe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08a3e-d165-46a6-a9e8-7587a575085f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aca1ec1-fb1e-4189-a790-4f33c1872853}" ma:internalName="TaxCatchAll" ma:showField="CatchAllData" ma:web="2c608a3e-d165-46a6-a9e8-7587a5750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328504-4D79-4080-90C9-6178A34A04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631987-07AA-41CE-8AD1-D263FCCF939F}">
  <ds:schemaRefs>
    <ds:schemaRef ds:uri="http://schemas.microsoft.com/office/2006/metadata/properties"/>
    <ds:schemaRef ds:uri="http://schemas.microsoft.com/office/infopath/2007/PartnerControls"/>
    <ds:schemaRef ds:uri="2c608a3e-d165-46a6-a9e8-7587a575085f"/>
    <ds:schemaRef ds:uri="c5c0e9e9-ea95-46d4-bbba-0bdce2882950"/>
  </ds:schemaRefs>
</ds:datastoreItem>
</file>

<file path=customXml/itemProps3.xml><?xml version="1.0" encoding="utf-8"?>
<ds:datastoreItem xmlns:ds="http://schemas.openxmlformats.org/officeDocument/2006/customXml" ds:itemID="{6EE47174-595A-4B98-A380-5C82E33CEE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B24A1F-C061-4806-9923-6181DC11A7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0e9e9-ea95-46d4-bbba-0bdce2882950"/>
    <ds:schemaRef ds:uri="2c608a3e-d165-46a6-a9e8-7587a5750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Files\SolarIS\Sablony+\Ponuka - SVK.dot</Template>
  <TotalTime>183</TotalTime>
  <Pages>1</Pages>
  <Words>242</Words>
  <Characters>1605</Characters>
  <Application>Microsoft Office Word</Application>
  <DocSecurity>0</DocSecurity>
  <Lines>53</Lines>
  <Paragraphs>37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PRICE QUOTATION</vt:lpstr>
      <vt:lpstr>PRICE QUOTATION</vt:lpstr>
    </vt:vector>
  </TitlesOfParts>
  <Company>Siemens AG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QUOTATION</dc:title>
  <dc:creator>Energovision</dc:creator>
  <cp:keywords>Energovision</cp:keywords>
  <cp:lastModifiedBy>Lukáš Bago</cp:lastModifiedBy>
  <cp:revision>172</cp:revision>
  <cp:lastPrinted>2022-05-16T14:18:00Z</cp:lastPrinted>
  <dcterms:created xsi:type="dcterms:W3CDTF">2022-04-26T08:41:00Z</dcterms:created>
  <dcterms:modified xsi:type="dcterms:W3CDTF">2026-05-11T18:32:00Z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0x010100846434556425364392FE2F5420AAA35C</vt:lpwstr>
  </property>
  <property fmtid="{D5CDD505-2E9C-101B-9397-08002B2CF9AE}" pid="3" name="MediaServiceImageTags">
    <vt:lpwstr/>
  </property>
</Properties>
</file>